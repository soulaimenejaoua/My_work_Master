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A3D8B" w14:textId="77777777" w:rsidR="00F37437" w:rsidRPr="005E10A2" w:rsidRDefault="00F37437" w:rsidP="00F37437">
      <w:pPr>
        <w:jc w:val="center"/>
      </w:pPr>
    </w:p>
    <w:p w14:paraId="58B7BB63" w14:textId="77777777" w:rsidR="00F37437" w:rsidRPr="005E10A2" w:rsidRDefault="00F37437" w:rsidP="00F37437">
      <w:pPr>
        <w:jc w:val="center"/>
      </w:pPr>
    </w:p>
    <w:p w14:paraId="1B9CA028" w14:textId="77777777" w:rsidR="00F37437" w:rsidRPr="005E10A2" w:rsidRDefault="00F37437" w:rsidP="00F37437">
      <w:pPr>
        <w:jc w:val="center"/>
      </w:pPr>
    </w:p>
    <w:p w14:paraId="62B8D42E" w14:textId="77777777" w:rsidR="00F37437" w:rsidRPr="005E10A2" w:rsidRDefault="00F37437" w:rsidP="00F37437">
      <w:pPr>
        <w:jc w:val="center"/>
      </w:pPr>
    </w:p>
    <w:p w14:paraId="67B0C4A5" w14:textId="77777777" w:rsidR="00F37437" w:rsidRPr="005E10A2" w:rsidRDefault="00F37437" w:rsidP="00F37437">
      <w:pPr>
        <w:jc w:val="center"/>
      </w:pPr>
    </w:p>
    <w:p w14:paraId="0374E947" w14:textId="77777777" w:rsidR="00F37437" w:rsidRPr="005E10A2" w:rsidRDefault="00F37437" w:rsidP="00F37437">
      <w:pPr>
        <w:jc w:val="center"/>
      </w:pPr>
    </w:p>
    <w:p w14:paraId="3725FB85" w14:textId="77777777" w:rsidR="00F37437" w:rsidRPr="005E10A2" w:rsidRDefault="00F37437" w:rsidP="00F37437">
      <w:pPr>
        <w:jc w:val="center"/>
      </w:pPr>
    </w:p>
    <w:p w14:paraId="472EF608" w14:textId="77777777" w:rsidR="00F37437" w:rsidRPr="005E10A2" w:rsidRDefault="00F37437" w:rsidP="00F37437">
      <w:pPr>
        <w:jc w:val="center"/>
      </w:pPr>
    </w:p>
    <w:sdt>
      <w:sdtPr>
        <w:id w:val="-326674887"/>
        <w:placeholder>
          <w:docPart w:val="23DA138E72593748A917F42A6E323895"/>
        </w:placeholder>
        <w:showingPlcHdr/>
        <w:text/>
      </w:sdtPr>
      <w:sdtEndPr/>
      <w:sdtContent>
        <w:p w14:paraId="6FA16D24" w14:textId="77777777" w:rsidR="00F37437" w:rsidRPr="001F2FD1" w:rsidRDefault="00F37437" w:rsidP="00F37437">
          <w:pPr>
            <w:pStyle w:val="RubrikTitelsida"/>
          </w:pPr>
          <w:r>
            <w:rPr>
              <w:rStyle w:val="PlaceholderText"/>
            </w:rPr>
            <w:t>Titel/Title</w:t>
          </w:r>
        </w:p>
      </w:sdtContent>
    </w:sdt>
    <w:p w14:paraId="1EE4EEEC" w14:textId="77777777" w:rsidR="00F37437" w:rsidRPr="00050302" w:rsidRDefault="0050620E" w:rsidP="00F37437">
      <w:pPr>
        <w:pStyle w:val="UnderrubrikHuvudrubrikSubtitleMaintitle"/>
      </w:pPr>
      <w:sdt>
        <w:sdtPr>
          <w:id w:val="-326372870"/>
          <w:placeholder>
            <w:docPart w:val="CAED78C0D73A7F48A9147F77072A1324"/>
          </w:placeholder>
          <w:showingPlcHdr/>
          <w:text/>
        </w:sdtPr>
        <w:sdtEndPr/>
        <w:sdtContent>
          <w:r w:rsidR="00F37437" w:rsidRPr="00B25E87">
            <w:rPr>
              <w:rStyle w:val="PlaceholderText"/>
            </w:rPr>
            <w:t>Undertitel</w:t>
          </w:r>
          <w:r w:rsidR="00F37437">
            <w:rPr>
              <w:rStyle w:val="PlaceholderText"/>
            </w:rPr>
            <w:t xml:space="preserve"> (om det finns)</w:t>
          </w:r>
          <w:r w:rsidR="00F37437" w:rsidRPr="00B25E87">
            <w:rPr>
              <w:rStyle w:val="PlaceholderText"/>
            </w:rPr>
            <w:t xml:space="preserve"> /</w:t>
          </w:r>
          <w:r w:rsidR="00F37437">
            <w:rPr>
              <w:rStyle w:val="PlaceholderText"/>
            </w:rPr>
            <w:t xml:space="preserve"> </w:t>
          </w:r>
          <w:r w:rsidR="00F37437" w:rsidRPr="00B25E87">
            <w:rPr>
              <w:rStyle w:val="PlaceholderText"/>
            </w:rPr>
            <w:t>Subtitle</w:t>
          </w:r>
          <w:r w:rsidR="00F37437">
            <w:rPr>
              <w:rStyle w:val="PlaceholderText"/>
            </w:rPr>
            <w:t xml:space="preserve"> (if present)</w:t>
          </w:r>
        </w:sdtContent>
      </w:sdt>
    </w:p>
    <w:p w14:paraId="4FAE9C57" w14:textId="77777777" w:rsidR="00F37437" w:rsidRPr="001F2FD1" w:rsidRDefault="00F37437" w:rsidP="00F37437"/>
    <w:p w14:paraId="78B08FD1" w14:textId="77777777" w:rsidR="00F37437" w:rsidRPr="001F2FD1" w:rsidRDefault="00F37437" w:rsidP="00F37437"/>
    <w:p w14:paraId="288A3971" w14:textId="77777777" w:rsidR="00F37437" w:rsidRPr="005977CA" w:rsidRDefault="0050620E" w:rsidP="00F37437">
      <w:pPr>
        <w:pStyle w:val="FrfattareAuthor"/>
      </w:pPr>
      <w:sdt>
        <w:sdtPr>
          <w:id w:val="-287209463"/>
          <w:placeholder>
            <w:docPart w:val="856E88F84203554C9EF72E9DCCB84D80"/>
          </w:placeholder>
          <w:showingPlcHdr/>
          <w:text/>
        </w:sdtPr>
        <w:sdtEndPr/>
        <w:sdtContent>
          <w:r w:rsidR="00F37437" w:rsidRPr="00B25E87">
            <w:rPr>
              <w:rStyle w:val="PlaceholderText"/>
            </w:rPr>
            <w:t>Författarens namn/Author’s name</w:t>
          </w:r>
        </w:sdtContent>
      </w:sdt>
      <w:r w:rsidR="00F37437" w:rsidRPr="005977CA">
        <w:br/>
      </w:r>
      <w:sdt>
        <w:sdtPr>
          <w:id w:val="719780162"/>
          <w:placeholder>
            <w:docPart w:val="66723354FB571241A045E3C5F7E98FD8"/>
          </w:placeholder>
          <w:showingPlcHdr/>
          <w:text/>
        </w:sdtPr>
        <w:sdtEndPr/>
        <w:sdtContent>
          <w:r w:rsidR="00F37437">
            <w:rPr>
              <w:rStyle w:val="PlaceholderText"/>
            </w:rPr>
            <w:t>Medf</w:t>
          </w:r>
          <w:r w:rsidR="00F37437" w:rsidRPr="00B25E87">
            <w:rPr>
              <w:rStyle w:val="PlaceholderText"/>
            </w:rPr>
            <w:t>örfattarens namn/</w:t>
          </w:r>
          <w:r w:rsidR="00F37437">
            <w:rPr>
              <w:rStyle w:val="PlaceholderText"/>
            </w:rPr>
            <w:t>Co-</w:t>
          </w:r>
          <w:r w:rsidR="00F37437" w:rsidRPr="00B25E87">
            <w:rPr>
              <w:rStyle w:val="PlaceholderText"/>
            </w:rPr>
            <w:t>Author’s name</w:t>
          </w:r>
        </w:sdtContent>
      </w:sdt>
    </w:p>
    <w:p w14:paraId="59CA68E9" w14:textId="77777777" w:rsidR="00F37437" w:rsidRPr="001F2FD1" w:rsidRDefault="00F37437" w:rsidP="00F37437"/>
    <w:p w14:paraId="452789B6" w14:textId="77777777" w:rsidR="00F37437" w:rsidRPr="001F2FD1" w:rsidRDefault="00F37437" w:rsidP="00F37437"/>
    <w:p w14:paraId="18DAE782" w14:textId="77777777" w:rsidR="00F37437" w:rsidRPr="001F2FD1" w:rsidRDefault="00F37437" w:rsidP="00F37437"/>
    <w:p w14:paraId="20F01848" w14:textId="77777777" w:rsidR="00F37437" w:rsidRPr="001F2FD1" w:rsidRDefault="00F37437" w:rsidP="00F37437"/>
    <w:p w14:paraId="35E04285" w14:textId="77777777" w:rsidR="00F37437" w:rsidRPr="00015C78" w:rsidRDefault="0050620E" w:rsidP="00F37437">
      <w:pPr>
        <w:pStyle w:val="tutorexaminator"/>
        <w:rPr>
          <w:lang w:val="en-GB"/>
        </w:rPr>
      </w:pPr>
      <w:sdt>
        <w:sdtPr>
          <w:id w:val="-803156600"/>
          <w:placeholder>
            <w:docPart w:val="4173E0A7D091F14886CBC8C459A2B973"/>
          </w:placeholder>
          <w:showingPlcHdr/>
          <w:text/>
        </w:sdtPr>
        <w:sdtEndPr/>
        <w:sdtContent>
          <w:r w:rsidR="00F37437" w:rsidRPr="00015C78">
            <w:rPr>
              <w:rStyle w:val="PlaceholderText"/>
              <w:lang w:val="en-GB"/>
            </w:rPr>
            <w:t>Handledare/Tutor, Name</w:t>
          </w:r>
        </w:sdtContent>
      </w:sdt>
    </w:p>
    <w:p w14:paraId="7764C347" w14:textId="77777777" w:rsidR="00F37437" w:rsidRPr="00015C78" w:rsidRDefault="0050620E" w:rsidP="00F37437">
      <w:pPr>
        <w:pStyle w:val="tutorexaminator"/>
        <w:rPr>
          <w:lang w:val="en-GB"/>
        </w:rPr>
      </w:pPr>
      <w:sdt>
        <w:sdtPr>
          <w:id w:val="1147854560"/>
          <w:placeholder>
            <w:docPart w:val="47FA12AF4EA0BF4CB82EE714B6E03F28"/>
          </w:placeholder>
          <w:showingPlcHdr/>
          <w:text/>
        </w:sdtPr>
        <w:sdtEndPr/>
        <w:sdtContent>
          <w:r w:rsidR="00F37437" w:rsidRPr="00015C78">
            <w:rPr>
              <w:rStyle w:val="PlaceholderText"/>
              <w:lang w:val="en-GB"/>
            </w:rPr>
            <w:t>Examinator Name</w:t>
          </w:r>
        </w:sdtContent>
      </w:sdt>
    </w:p>
    <w:p w14:paraId="6FA46843" w14:textId="77777777" w:rsidR="00F37437" w:rsidRPr="00015C78" w:rsidRDefault="00F37437" w:rsidP="00F37437">
      <w:pPr>
        <w:pStyle w:val="TextTitelsida"/>
        <w:rPr>
          <w:lang w:val="en-GB"/>
        </w:rPr>
      </w:pPr>
    </w:p>
    <w:p w14:paraId="1140BAB8" w14:textId="77777777" w:rsidR="00F37437" w:rsidRPr="00015C78" w:rsidRDefault="00F37437" w:rsidP="00F37437">
      <w:pPr>
        <w:pStyle w:val="TextTitelsida"/>
        <w:rPr>
          <w:lang w:val="en-GB"/>
        </w:rPr>
      </w:pPr>
    </w:p>
    <w:p w14:paraId="7B47D95D" w14:textId="77777777" w:rsidR="00F37437" w:rsidRPr="00015C78" w:rsidRDefault="00F37437" w:rsidP="00F37437">
      <w:pPr>
        <w:pStyle w:val="TextTitelsida"/>
        <w:rPr>
          <w:lang w:val="en-GB"/>
        </w:rPr>
      </w:pPr>
      <w:r w:rsidRPr="005977CA">
        <w:rPr>
          <w:noProof/>
          <w:snapToGrid/>
        </w:rPr>
        <w:drawing>
          <wp:anchor distT="0" distB="0" distL="114300" distR="114300" simplePos="0" relativeHeight="251661312" behindDoc="0" locked="0" layoutInCell="1" allowOverlap="1" wp14:anchorId="2E966F07" wp14:editId="5C2E2BBE">
            <wp:simplePos x="0" y="0"/>
            <wp:positionH relativeFrom="margin">
              <wp:align>left</wp:align>
            </wp:positionH>
            <wp:positionV relativeFrom="margin">
              <wp:align>bottom</wp:align>
            </wp:positionV>
            <wp:extent cx="2381250" cy="828675"/>
            <wp:effectExtent l="0" t="0" r="0" b="0"/>
            <wp:wrapSquare wrapText="bothSides"/>
            <wp:docPr id="2" name="Bild 1" descr="C:\Users\petbe15\Documents\Epress\Dokument\Logo\LiU_primar_sv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C:\Users\petbe15\Documents\Epress\Dokument\Logo\LiU_primar_svar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0" cy="828675"/>
                    </a:xfrm>
                    <a:prstGeom prst="rect">
                      <a:avLst/>
                    </a:prstGeom>
                    <a:noFill/>
                    <a:ln>
                      <a:noFill/>
                    </a:ln>
                  </pic:spPr>
                </pic:pic>
              </a:graphicData>
            </a:graphic>
          </wp:anchor>
        </w:drawing>
      </w:r>
    </w:p>
    <w:p w14:paraId="0E6AD1A7" w14:textId="77777777" w:rsidR="00F37437" w:rsidRPr="00F37437" w:rsidRDefault="00F37437" w:rsidP="00F37437">
      <w:pPr>
        <w:rPr>
          <w:b/>
          <w:lang w:val="en-GB"/>
        </w:rPr>
        <w:sectPr w:rsidR="00F37437" w:rsidRPr="00F37437">
          <w:footerReference w:type="even" r:id="rId9"/>
          <w:footerReference w:type="default" r:id="rId10"/>
          <w:headerReference w:type="first" r:id="rId11"/>
          <w:type w:val="continuous"/>
          <w:pgSz w:w="11906" w:h="16838"/>
          <w:pgMar w:top="1412" w:right="1412" w:bottom="1412" w:left="1134" w:header="720" w:footer="720" w:gutter="0"/>
          <w:pgNumType w:fmt="lowerRoman"/>
          <w:cols w:space="720"/>
          <w:titlePg/>
        </w:sectPr>
      </w:pPr>
    </w:p>
    <w:p w14:paraId="32F9B9BA" w14:textId="77777777" w:rsidR="00F37437" w:rsidRPr="005E10A2" w:rsidRDefault="00F37437" w:rsidP="00BF0E46">
      <w:pPr>
        <w:pStyle w:val="Rubrik2Inledandetext"/>
      </w:pPr>
      <w:bookmarkStart w:id="6" w:name="_Toc11244582"/>
      <w:r w:rsidRPr="005E10A2">
        <w:lastRenderedPageBreak/>
        <w:t>Upphovsrätt</w:t>
      </w:r>
      <w:bookmarkEnd w:id="6"/>
    </w:p>
    <w:p w14:paraId="3156E80B" w14:textId="77777777" w:rsidR="00F37437" w:rsidRPr="005E10A2" w:rsidRDefault="00F37437" w:rsidP="00F37437">
      <w:pPr>
        <w:pStyle w:val="BrdtextutanindragparagraphtextNoindentation"/>
      </w:pPr>
      <w:r w:rsidRPr="005E10A2">
        <w:t>Detta dokument hålls tillgängligt på Internet – eller dess framtida ersättare – under 25 år från publiceringsdatum under förutsättning att inga extraordinära omständigheter uppstår.</w:t>
      </w:r>
    </w:p>
    <w:p w14:paraId="6E10AECE" w14:textId="77777777" w:rsidR="00F37437" w:rsidRPr="00CE0C99" w:rsidRDefault="00F37437" w:rsidP="00F37437">
      <w:pPr>
        <w:pStyle w:val="BrdtextmedindragParagraphtextIndentation"/>
      </w:pPr>
      <w:r w:rsidRPr="00CE0C99">
        <w:t>Tillgång till dokumentet innebär tillstånd för var och en att läsa, ladda ner, skriva ut enstaka kopior för enskilt bruk och att använda det oförändrat för ickekommersiell forskning och för undervisning. Överföring av upphovsrätten vid en senare tidpunkt kan inte upphäva detta tillstånd. All annan användning av dokumentet kräver upphovsmannens medgivande. För att garantera äktheten, säkerheten och tillgängligheten finns lösningar av teknisk och administrativ art.</w:t>
      </w:r>
    </w:p>
    <w:p w14:paraId="110F199D" w14:textId="77777777" w:rsidR="00F37437" w:rsidRPr="00CE0C99" w:rsidRDefault="00F37437" w:rsidP="00F37437">
      <w:pPr>
        <w:pStyle w:val="BrdtextmedindragParagraphtextIndentation"/>
      </w:pPr>
      <w:r w:rsidRPr="00CE0C99">
        <w:t>Upphovsmannens ideella rätt innefattar rätt att bli nämnd som upphovsman i den omfattning som god sed kräver vid användning av dokumentet på ovan beskrivna sätt samt skydd mot att dokumentet ändras eller presenteras i sådan form eller i sådant sammanhang som är kränkande för upphovsmannens litterära eller konstnärliga anseende eller egenart.</w:t>
      </w:r>
    </w:p>
    <w:p w14:paraId="0B564A6B" w14:textId="77777777" w:rsidR="00F37437" w:rsidRPr="00CE0C99" w:rsidRDefault="00F37437" w:rsidP="00F37437">
      <w:pPr>
        <w:pStyle w:val="BrdtextmedindragParagraphtextIndentation"/>
      </w:pPr>
      <w:r w:rsidRPr="00CE0C99">
        <w:t xml:space="preserve">För ytterligare information om Linköping University Electronic Press se förlagets hemsida </w:t>
      </w:r>
      <w:hyperlink r:id="rId12" w:history="1">
        <w:r w:rsidRPr="002D420F">
          <w:rPr>
            <w:rStyle w:val="Hyperlink"/>
          </w:rPr>
          <w:t>https://ep.liu.se/</w:t>
        </w:r>
      </w:hyperlink>
      <w:r>
        <w:rPr>
          <w:rStyle w:val="Hyperlink"/>
          <w:color w:val="000000"/>
          <w:u w:val="none"/>
        </w:rPr>
        <w:t xml:space="preserve"> </w:t>
      </w:r>
      <w:r w:rsidRPr="00CE0C99">
        <w:t>.</w:t>
      </w:r>
    </w:p>
    <w:p w14:paraId="0871AF0F" w14:textId="77777777" w:rsidR="00F37437" w:rsidRPr="005E10A2" w:rsidRDefault="00F37437" w:rsidP="00F37437">
      <w:bookmarkStart w:id="7" w:name="_Toc95036881"/>
      <w:bookmarkStart w:id="8" w:name="_Toc95037029"/>
      <w:bookmarkStart w:id="9" w:name="_Toc95038993"/>
      <w:bookmarkStart w:id="10" w:name="_Toc95287880"/>
      <w:bookmarkStart w:id="11" w:name="_Toc96399047"/>
    </w:p>
    <w:p w14:paraId="0C55912B" w14:textId="77777777" w:rsidR="00F37437" w:rsidRPr="005E10A2" w:rsidRDefault="00F37437" w:rsidP="00F37437"/>
    <w:p w14:paraId="49AED35F" w14:textId="77777777" w:rsidR="00BF0E46" w:rsidRPr="00BF0E46" w:rsidRDefault="00BF0E46" w:rsidP="00BF0E46">
      <w:pPr>
        <w:pStyle w:val="Rubrik2Inledandetext"/>
        <w:rPr>
          <w:lang w:val="en-GB"/>
        </w:rPr>
      </w:pPr>
      <w:bookmarkStart w:id="12" w:name="_Toc96400967"/>
      <w:bookmarkStart w:id="13" w:name="_Toc96401112"/>
      <w:bookmarkStart w:id="14" w:name="_Toc96401209"/>
      <w:bookmarkStart w:id="15" w:name="_Toc96404700"/>
      <w:bookmarkStart w:id="16" w:name="_Toc96499543"/>
      <w:bookmarkStart w:id="17" w:name="_Toc96500678"/>
      <w:bookmarkStart w:id="18" w:name="_Toc96505169"/>
      <w:bookmarkStart w:id="19" w:name="_Toc96744263"/>
      <w:bookmarkStart w:id="20" w:name="_Toc96744317"/>
      <w:bookmarkStart w:id="21" w:name="_Toc96744469"/>
      <w:bookmarkStart w:id="22" w:name="_Toc96744540"/>
      <w:bookmarkStart w:id="23" w:name="_Toc96744699"/>
      <w:bookmarkStart w:id="24" w:name="_Toc96744975"/>
      <w:bookmarkStart w:id="25" w:name="_Toc96745267"/>
      <w:bookmarkStart w:id="26" w:name="_Toc11244583"/>
      <w:bookmarkEnd w:id="7"/>
      <w:bookmarkEnd w:id="8"/>
      <w:bookmarkEnd w:id="9"/>
      <w:bookmarkEnd w:id="10"/>
      <w:bookmarkEnd w:id="11"/>
      <w:r w:rsidRPr="00BF0E46">
        <w:rPr>
          <w:lang w:val="en-GB"/>
        </w:rPr>
        <w:t>Copyright</w:t>
      </w:r>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52EFB88E" w14:textId="77777777" w:rsidR="00F37437" w:rsidRPr="00CE0C99" w:rsidRDefault="00F37437" w:rsidP="00F37437">
      <w:pPr>
        <w:pStyle w:val="BrdtextutanindragparagraphtextNoindentation"/>
        <w:rPr>
          <w:lang w:val="en-US"/>
        </w:rPr>
      </w:pPr>
      <w:r w:rsidRPr="00CE0C99">
        <w:rPr>
          <w:lang w:val="en-US"/>
        </w:rPr>
        <w:t>The publishers will keep this document online on the Internet – or its possible replacement – for a period of 25 years starting from the date of publication barring exceptional circumstances.</w:t>
      </w:r>
    </w:p>
    <w:p w14:paraId="5187FFA5" w14:textId="77777777" w:rsidR="00F37437" w:rsidRPr="00F37437" w:rsidRDefault="00F37437" w:rsidP="00F37437">
      <w:pPr>
        <w:pStyle w:val="BrdtextmedindragParagraphtextIndentation"/>
        <w:rPr>
          <w:lang w:val="en-GB"/>
        </w:rPr>
      </w:pPr>
      <w:r w:rsidRPr="00F37437">
        <w:rPr>
          <w:lang w:val="en-GB"/>
        </w:rPr>
        <w:t>The online availability of the document implies permanent permission for anyone to read, to download, or to print out single copies for his/hers own use and to use it unchanged for non-commercial research and educational purpose. Subsequent transfers of copyright cannot revoke this permission. All other uses of the document are conditional upon the consent of the copyright owner. The publisher has taken technical and administrative measures to assure authenticity, security and accessibility.</w:t>
      </w:r>
    </w:p>
    <w:p w14:paraId="69673189" w14:textId="77777777" w:rsidR="00F37437" w:rsidRPr="00F37437" w:rsidRDefault="00F37437" w:rsidP="00F37437">
      <w:pPr>
        <w:pStyle w:val="BrdtextmedindragParagraphtextIndentation"/>
        <w:rPr>
          <w:lang w:val="en-GB"/>
        </w:rPr>
      </w:pPr>
      <w:r w:rsidRPr="00F37437">
        <w:rPr>
          <w:lang w:val="en-GB"/>
        </w:rPr>
        <w:t>According to intellectual property law the author has the right to be mentioned when his/her work is accessed as described above and to be protected against infringement.</w:t>
      </w:r>
    </w:p>
    <w:p w14:paraId="36E43162" w14:textId="77777777" w:rsidR="00F37437" w:rsidRPr="00F37437" w:rsidRDefault="00F37437" w:rsidP="00F37437">
      <w:pPr>
        <w:pStyle w:val="BrdtextmedindragParagraphtextIndentation"/>
        <w:rPr>
          <w:lang w:val="en-GB"/>
        </w:rPr>
      </w:pPr>
      <w:r w:rsidRPr="00F37437">
        <w:rPr>
          <w:lang w:val="en-GB"/>
        </w:rPr>
        <w:t xml:space="preserve">For additional information about the Linköping University Electronic Press and its procedures for publication and for assurance of document integrity, please refer to its www home page: </w:t>
      </w:r>
      <w:hyperlink r:id="rId13" w:history="1">
        <w:r w:rsidRPr="00F37437">
          <w:rPr>
            <w:rStyle w:val="Hyperlink"/>
            <w:lang w:val="en-GB"/>
          </w:rPr>
          <w:t>https://ep.liu.se/</w:t>
        </w:r>
      </w:hyperlink>
      <w:r w:rsidRPr="00F37437">
        <w:rPr>
          <w:color w:val="0000FF"/>
          <w:lang w:val="en-GB"/>
        </w:rPr>
        <w:t>.</w:t>
      </w:r>
    </w:p>
    <w:p w14:paraId="6B47438E" w14:textId="77777777" w:rsidR="00F37437" w:rsidRPr="00F37437" w:rsidRDefault="00F37437" w:rsidP="00F37437">
      <w:pPr>
        <w:pStyle w:val="BrdtextmedindragParagraphtextIndentation"/>
        <w:rPr>
          <w:lang w:val="en-GB"/>
        </w:rPr>
      </w:pPr>
    </w:p>
    <w:p w14:paraId="27F79F51" w14:textId="77777777" w:rsidR="00F37437" w:rsidRPr="00F37437" w:rsidRDefault="00F37437" w:rsidP="00F37437">
      <w:pPr>
        <w:rPr>
          <w:lang w:val="en-GB"/>
        </w:rPr>
      </w:pPr>
    </w:p>
    <w:p w14:paraId="61A79C26" w14:textId="77777777" w:rsidR="00F37437" w:rsidRPr="00F37437" w:rsidRDefault="00F37437" w:rsidP="00F37437">
      <w:pPr>
        <w:rPr>
          <w:lang w:val="en-GB"/>
        </w:rPr>
      </w:pPr>
    </w:p>
    <w:p w14:paraId="761E40B5" w14:textId="77777777" w:rsidR="00F37437" w:rsidRPr="00F37437" w:rsidRDefault="00F37437" w:rsidP="00F37437">
      <w:pPr>
        <w:rPr>
          <w:lang w:val="en-GB"/>
        </w:rPr>
      </w:pPr>
    </w:p>
    <w:p w14:paraId="01A556F8" w14:textId="77777777" w:rsidR="00F37437" w:rsidRPr="00F37437" w:rsidRDefault="00F37437" w:rsidP="00F37437">
      <w:pPr>
        <w:rPr>
          <w:lang w:val="en-GB"/>
        </w:rPr>
      </w:pPr>
    </w:p>
    <w:p w14:paraId="3F061B45" w14:textId="77777777" w:rsidR="00F37437" w:rsidRPr="00F37437" w:rsidRDefault="00F37437" w:rsidP="00F37437">
      <w:pPr>
        <w:rPr>
          <w:lang w:val="en-GB"/>
        </w:rPr>
      </w:pPr>
    </w:p>
    <w:p w14:paraId="6851023A" w14:textId="77777777" w:rsidR="00F37437" w:rsidRPr="00F37437" w:rsidRDefault="00F37437" w:rsidP="00F37437">
      <w:pPr>
        <w:rPr>
          <w:lang w:val="en-GB"/>
        </w:rPr>
      </w:pPr>
    </w:p>
    <w:p w14:paraId="06CF6069" w14:textId="77777777" w:rsidR="00F37437" w:rsidRPr="00F37437" w:rsidRDefault="00F37437" w:rsidP="00F37437">
      <w:pPr>
        <w:rPr>
          <w:lang w:val="en-GB"/>
        </w:rPr>
      </w:pPr>
    </w:p>
    <w:p w14:paraId="5CB260DA" w14:textId="77777777" w:rsidR="00F37437" w:rsidRPr="00F37437" w:rsidRDefault="00F37437" w:rsidP="00F37437">
      <w:pPr>
        <w:rPr>
          <w:lang w:val="en-GB"/>
        </w:rPr>
      </w:pPr>
    </w:p>
    <w:p w14:paraId="423A7AB0" w14:textId="77777777" w:rsidR="00F37437" w:rsidRPr="00F37437" w:rsidRDefault="00F37437" w:rsidP="00F37437">
      <w:pPr>
        <w:rPr>
          <w:lang w:val="en-GB"/>
        </w:rPr>
      </w:pPr>
    </w:p>
    <w:p w14:paraId="58819691" w14:textId="77777777" w:rsidR="00F37437" w:rsidRPr="00F37437" w:rsidRDefault="00F37437" w:rsidP="00F37437">
      <w:pPr>
        <w:rPr>
          <w:lang w:val="en-GB"/>
        </w:rPr>
      </w:pPr>
    </w:p>
    <w:p w14:paraId="7E7A1057" w14:textId="77777777" w:rsidR="00F37437" w:rsidRDefault="00F37437" w:rsidP="00F37437">
      <w:pPr>
        <w:pStyle w:val="BrdtextutanindragparagraphtextNoindentation"/>
      </w:pPr>
      <w:r w:rsidRPr="005E10A2">
        <w:t>©</w:t>
      </w:r>
      <w:r>
        <w:t xml:space="preserve"> </w:t>
      </w:r>
      <w:sdt>
        <w:sdtPr>
          <w:id w:val="564609468"/>
          <w:placeholder>
            <w:docPart w:val="0CC2C975B26B4042BB549882C5B3BBE5"/>
          </w:placeholder>
          <w:showingPlcHdr/>
          <w:text/>
        </w:sdtPr>
        <w:sdtEndPr/>
        <w:sdtContent>
          <w:r>
            <w:rPr>
              <w:rStyle w:val="PlaceholderText"/>
            </w:rPr>
            <w:t>År/Year</w:t>
          </w:r>
        </w:sdtContent>
      </w:sdt>
      <w:r w:rsidRPr="005E10A2">
        <w:t xml:space="preserve"> </w:t>
      </w:r>
      <w:sdt>
        <w:sdtPr>
          <w:id w:val="1059138642"/>
          <w:placeholder>
            <w:docPart w:val="0876CDCE2FEC3D448417198996DACBBA"/>
          </w:placeholder>
          <w:showingPlcHdr/>
          <w:text/>
        </w:sdtPr>
        <w:sdtEndPr/>
        <w:sdtContent>
          <w:r>
            <w:rPr>
              <w:rStyle w:val="PlaceholderText"/>
            </w:rPr>
            <w:t>Författar(ens/nas) namn / Author(s) name</w:t>
          </w:r>
        </w:sdtContent>
      </w:sdt>
    </w:p>
    <w:p w14:paraId="2BD1C761" w14:textId="77777777" w:rsidR="00F37437" w:rsidRPr="00015C78" w:rsidRDefault="0050620E" w:rsidP="00F37437">
      <w:pPr>
        <w:pStyle w:val="BrdtextutanindragparagraphtextNoindentation"/>
        <w:rPr>
          <w:szCs w:val="22"/>
        </w:rPr>
      </w:pPr>
      <w:sdt>
        <w:sdtPr>
          <w:rPr>
            <w:rFonts w:asciiTheme="minorHAnsi" w:hAnsiTheme="minorHAnsi" w:cstheme="minorHAnsi"/>
            <w:szCs w:val="22"/>
            <w:lang w:val="en-GB"/>
          </w:rPr>
          <w:id w:val="-1502111984"/>
          <w:placeholder>
            <w:docPart w:val="4C401483D30E154385F38B2530C4B524"/>
          </w:placeholder>
          <w:showingPlcHdr/>
          <w:comboBox>
            <w:listItem w:displayText="This work is licensed under the Creative Commons Attribution 4.0 International License. To view a copy of this license, visit http://creativecommons.org/licenses/by/4.0/" w:value="This work is licensed under the Creative Commons Attribution 4.0 International License. To view a copy of this license, visit http://creativecommons.org/licenses/by/4.0/"/>
            <w:listItem w:displayText="This work is licensed under the Creative Commons Attribution-NonCommercial 4.0 International License. To view a copy of this license, visit http://creativecommons.org/licenses/by-nc/4.0/" w:value="This work is licensed under the Creative Commons Attribution-NonCommercial 4.0 International License. To view a copy of this license, visit http://creativecommons.org/licenses/by-nc/4.0/"/>
            <w:listItem w:displayText="This work is licensed under the Creative Commons Attribution-NonCommercial-NoDerivs 4.0 International License. To view a copy of this license, visit http://creativecommons.org/licenses/by-nc-nd/4.0/" w:value="This work is licensed under the Creative Commons Attribution-NonCommercial-NoDerivs 4.0 International License. To view a copy of this license, visit http://creativecommons.org/licenses/by-nc-nd/4.0/"/>
            <w:listItem w:displayText=" " w:value="Ingen licens"/>
          </w:comboBox>
        </w:sdtPr>
        <w:sdtEndPr/>
        <w:sdtContent>
          <w:r w:rsidR="00F37437">
            <w:rPr>
              <w:rStyle w:val="PlaceholderText"/>
              <w:rFonts w:asciiTheme="minorHAnsi" w:hAnsiTheme="minorHAnsi" w:cstheme="minorHAnsi"/>
              <w:szCs w:val="22"/>
              <w:lang w:val="en-GB"/>
            </w:rPr>
            <w:t>Välj licens/C</w:t>
          </w:r>
          <w:r w:rsidR="00F37437" w:rsidRPr="00015C78">
            <w:rPr>
              <w:rStyle w:val="PlaceholderText"/>
              <w:rFonts w:asciiTheme="minorHAnsi" w:hAnsiTheme="minorHAnsi" w:cstheme="minorHAnsi"/>
              <w:szCs w:val="22"/>
              <w:lang w:val="en-GB"/>
            </w:rPr>
            <w:t>hoose licence.</w:t>
          </w:r>
        </w:sdtContent>
      </w:sdt>
    </w:p>
    <w:p w14:paraId="29DA8BC3" w14:textId="77777777" w:rsidR="00F37437" w:rsidRPr="00F37437" w:rsidRDefault="00F37437" w:rsidP="00F37437">
      <w:pPr>
        <w:pStyle w:val="BrdtextutanindragparagraphtextNoindentation"/>
      </w:pPr>
    </w:p>
    <w:p w14:paraId="4030822B" w14:textId="77777777" w:rsidR="00BF0E46" w:rsidRPr="005E10A2" w:rsidRDefault="00382389" w:rsidP="00BF0E46">
      <w:pPr>
        <w:pStyle w:val="Rubrik1Inledandetext"/>
        <w:rPr>
          <w:lang w:val="sv-SE"/>
        </w:rPr>
      </w:pPr>
      <w:r w:rsidRPr="00BF0E46">
        <w:rPr>
          <w:lang w:val="sv-SE"/>
        </w:rPr>
        <w:br w:type="page"/>
      </w:r>
      <w:bookmarkStart w:id="27" w:name="_Toc95036882"/>
      <w:bookmarkStart w:id="28" w:name="_Toc95037030"/>
      <w:bookmarkStart w:id="29" w:name="_Toc95038994"/>
      <w:bookmarkStart w:id="30" w:name="_Toc95287881"/>
      <w:bookmarkStart w:id="31" w:name="_Toc96399048"/>
      <w:bookmarkStart w:id="32" w:name="_Toc96400968"/>
      <w:bookmarkStart w:id="33" w:name="_Toc96401113"/>
      <w:bookmarkStart w:id="34" w:name="_Toc96401210"/>
      <w:bookmarkStart w:id="35" w:name="_Toc96404701"/>
      <w:bookmarkStart w:id="36" w:name="_Toc96499544"/>
      <w:bookmarkStart w:id="37" w:name="_Toc96500679"/>
      <w:bookmarkStart w:id="38" w:name="_Toc96505170"/>
      <w:bookmarkStart w:id="39" w:name="_Toc96744264"/>
      <w:bookmarkStart w:id="40" w:name="_Toc96744318"/>
      <w:bookmarkStart w:id="41" w:name="_Toc96744470"/>
      <w:bookmarkStart w:id="42" w:name="_Toc96744541"/>
      <w:bookmarkStart w:id="43" w:name="_Toc96744700"/>
      <w:bookmarkStart w:id="44" w:name="_Toc96744976"/>
      <w:bookmarkStart w:id="45" w:name="_Toc96745268"/>
      <w:r w:rsidR="00BF0E46" w:rsidRPr="005E10A2">
        <w:rPr>
          <w:lang w:val="sv-SE"/>
        </w:rPr>
        <w:lastRenderedPageBreak/>
        <w:t>Sammanfattning/Abstract</w:t>
      </w:r>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1FFE8CA8" w14:textId="77777777" w:rsidR="00382389" w:rsidRDefault="00382389" w:rsidP="00BF0E46">
      <w:pPr>
        <w:pStyle w:val="Rubrik2Inledandetext"/>
      </w:pPr>
      <w:r>
        <w:t>Sammanfattningen är en kort version av innehållet i uppsatsen inklusive slutsatserna och bör vara en sida långt och även innehålla nyckelord. Antalet nyckelord bör inte överstiga fem och vara max åtta. Undvik inledande tecken som bindestreck, parentes citattecken m.m. Rådgör med din handledare.</w:t>
      </w:r>
    </w:p>
    <w:p w14:paraId="0366C521" w14:textId="77777777" w:rsidR="00382389" w:rsidRPr="001F2FD1" w:rsidRDefault="00382389" w:rsidP="00CF0D1F">
      <w:pPr>
        <w:pStyle w:val="BrdtextutanindragparagraphtextNoindentation"/>
      </w:pPr>
    </w:p>
    <w:p w14:paraId="18A52A07" w14:textId="77777777" w:rsidR="00382389" w:rsidRPr="001F2FD1" w:rsidRDefault="00382389" w:rsidP="00CF0D1F">
      <w:pPr>
        <w:pStyle w:val="BrdtextutanindragparagraphtextNoindentation"/>
      </w:pPr>
      <w:r w:rsidRPr="00E3242A">
        <w:rPr>
          <w:lang w:val="en-US"/>
        </w:rPr>
        <w:t xml:space="preserve">The abstract consist of a summary of the contents in the thesis including the conclusions. It should not be longer than one page and also contain keywords. The recommended number of keywords is five but they should not exceed eight. Avoid beginning a keyword with characters like hyphen, parenthesis, quotations mark etc. </w:t>
      </w:r>
      <w:r w:rsidRPr="001F2FD1">
        <w:t>Consult your tutor.</w:t>
      </w:r>
    </w:p>
    <w:p w14:paraId="134A1A60" w14:textId="77777777" w:rsidR="00F37437" w:rsidRDefault="00F37437" w:rsidP="00CF0D1F">
      <w:pPr>
        <w:pStyle w:val="Heading1"/>
        <w:sectPr w:rsidR="00F37437" w:rsidSect="0013692A">
          <w:headerReference w:type="first" r:id="rId14"/>
          <w:pgSz w:w="11906" w:h="16838" w:code="9"/>
          <w:pgMar w:top="1412" w:right="1134" w:bottom="1412" w:left="1412" w:header="720" w:footer="720" w:gutter="0"/>
          <w:pgNumType w:fmt="lowerRoman"/>
          <w:cols w:space="720"/>
          <w:titlePg/>
        </w:sectPr>
      </w:pPr>
      <w:bookmarkStart w:id="46" w:name="_Toc95036883"/>
      <w:bookmarkStart w:id="47" w:name="_Toc95037031"/>
      <w:bookmarkStart w:id="48" w:name="_Toc95038995"/>
      <w:bookmarkStart w:id="49" w:name="_Toc95287882"/>
      <w:bookmarkStart w:id="50" w:name="_Toc96399049"/>
      <w:bookmarkStart w:id="51" w:name="_Toc96400969"/>
      <w:bookmarkStart w:id="52" w:name="_Toc96401114"/>
      <w:bookmarkStart w:id="53" w:name="_Toc96401211"/>
      <w:bookmarkStart w:id="54" w:name="_Toc96404702"/>
      <w:bookmarkStart w:id="55" w:name="_Toc96503870"/>
      <w:bookmarkStart w:id="56" w:name="_Toc96504092"/>
      <w:bookmarkStart w:id="57" w:name="_Toc96504640"/>
      <w:bookmarkStart w:id="58" w:name="_Toc96504691"/>
      <w:bookmarkStart w:id="59" w:name="_Toc96504752"/>
      <w:bookmarkStart w:id="60" w:name="_Toc96746235"/>
      <w:bookmarkStart w:id="61" w:name="_Toc98142022"/>
      <w:bookmarkStart w:id="62" w:name="_Toc11244229"/>
      <w:bookmarkStart w:id="63" w:name="_Toc11244890"/>
    </w:p>
    <w:p w14:paraId="1CE28176" w14:textId="77777777" w:rsidR="00382389" w:rsidRPr="001F2FD1" w:rsidRDefault="00382389" w:rsidP="00EF1212">
      <w:pPr>
        <w:pStyle w:val="Rubrik1Inledandetext"/>
      </w:pPr>
      <w:bookmarkStart w:id="64" w:name="_Toc45712573"/>
      <w:r w:rsidRPr="001F2FD1">
        <w:lastRenderedPageBreak/>
        <w:t>Förord/Acknowledgement</w:t>
      </w:r>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r w:rsidRPr="001F2FD1">
        <w:t xml:space="preserve"> </w:t>
      </w:r>
    </w:p>
    <w:p w14:paraId="388D4244" w14:textId="77777777" w:rsidR="00382389" w:rsidRDefault="00382389" w:rsidP="00CF0D1F">
      <w:pPr>
        <w:pStyle w:val="BrdtextutanindragparagraphtextNoindentation"/>
      </w:pPr>
      <w:r>
        <w:t>I förordet kan författaren tacka de personer som hjälpt till med arbetet t.ex. företag som ställt upp, handledaren, studiekamrater, korrekturläsare m.fl. Här kan författaren också skriva hur idén till arbetet uppkom, som exemplet nedan.</w:t>
      </w:r>
    </w:p>
    <w:p w14:paraId="1E33FF99" w14:textId="77777777" w:rsidR="00382389" w:rsidRPr="001F2FD1" w:rsidRDefault="00382389" w:rsidP="00CF0D1F">
      <w:pPr>
        <w:pStyle w:val="BrdtextutanindragparagraphtextNoindentation"/>
      </w:pPr>
    </w:p>
    <w:p w14:paraId="4BE162B4" w14:textId="77777777" w:rsidR="00382389" w:rsidRDefault="00382389" w:rsidP="00CF0D1F">
      <w:pPr>
        <w:pStyle w:val="BrdtextutanindragparagraphtextNoindentation"/>
      </w:pPr>
      <w:r>
        <w:t>Det har varit en del arbete med att försöka skapa en generell mall som är ämnad att passa så många ämnen och institutioner som möjligt. Detta arbete har inte varit möjlig utan vänligt bistånd av några personer som jag vill framföra min tacksamhet till.</w:t>
      </w:r>
    </w:p>
    <w:p w14:paraId="2094703B" w14:textId="77777777" w:rsidR="00382389" w:rsidRPr="001F2FD1" w:rsidRDefault="00382389" w:rsidP="00CF0D1F">
      <w:pPr>
        <w:pStyle w:val="BrdtextmedindragParagraphtextIndentation"/>
        <w:rPr>
          <w:lang w:val="en-US"/>
        </w:rPr>
      </w:pPr>
      <w:r>
        <w:t xml:space="preserve">Professor Marie Clark Nelson, ISAK, för goda råd och förslag och att jag fått använda hennes digram och tabeller som exempel. Dr. Ólöf Garðarsdóttir för vänligt bidrag med kartexemplet. Lisbeth Hägg, Inger Nyberg; IKP, samt Anders Lindeborg och Dennis Netzell, UniTryck) har granskat mallarna och bidragit med värdefulla synpunkter och förslag. Bodil Carlsson har språkgranskat den engelska texten i den engelska versionen. </w:t>
      </w:r>
      <w:r w:rsidRPr="001F2FD1">
        <w:rPr>
          <w:lang w:val="en-US"/>
        </w:rPr>
        <w:t>Tack alla!</w:t>
      </w:r>
    </w:p>
    <w:p w14:paraId="79A23CEE" w14:textId="77777777" w:rsidR="00382389" w:rsidRPr="00E3242A" w:rsidRDefault="00382389" w:rsidP="00CF0D1F">
      <w:pPr>
        <w:pStyle w:val="BrdtextutanindragparagraphtextNoindentation"/>
        <w:rPr>
          <w:lang w:val="en-US"/>
        </w:rPr>
      </w:pPr>
    </w:p>
    <w:p w14:paraId="60086AD3" w14:textId="77777777" w:rsidR="00382389" w:rsidRPr="00E3242A" w:rsidRDefault="00382389" w:rsidP="00CF0D1F">
      <w:pPr>
        <w:pStyle w:val="BrdtextutanindragparagraphtextNoindentation"/>
        <w:rPr>
          <w:lang w:val="en-US"/>
        </w:rPr>
      </w:pPr>
      <w:r w:rsidRPr="00E3242A">
        <w:rPr>
          <w:lang w:val="en-US"/>
        </w:rPr>
        <w:t>Linköping i februari 2005</w:t>
      </w:r>
    </w:p>
    <w:p w14:paraId="3DF6FDF0" w14:textId="77777777" w:rsidR="00382389" w:rsidRPr="00E3242A" w:rsidRDefault="00382389" w:rsidP="00CF0D1F">
      <w:pPr>
        <w:pStyle w:val="BrdtextutanindragparagraphtextNoindentation"/>
        <w:rPr>
          <w:lang w:val="en-US"/>
        </w:rPr>
      </w:pPr>
    </w:p>
    <w:p w14:paraId="4778BF7F" w14:textId="77777777" w:rsidR="00382389" w:rsidRPr="00E3242A" w:rsidRDefault="00382389" w:rsidP="00CF0D1F">
      <w:pPr>
        <w:pStyle w:val="BrdtextutanindragparagraphtextNoindentation"/>
        <w:rPr>
          <w:lang w:val="en-US"/>
        </w:rPr>
      </w:pPr>
    </w:p>
    <w:p w14:paraId="7E5746C5" w14:textId="77777777" w:rsidR="00382389" w:rsidRPr="00E3242A" w:rsidRDefault="00382389" w:rsidP="00CF0D1F">
      <w:pPr>
        <w:pStyle w:val="BrdtextutanindragparagraphtextNoindentation"/>
        <w:rPr>
          <w:lang w:val="en-US"/>
        </w:rPr>
      </w:pPr>
      <w:r w:rsidRPr="00E3242A">
        <w:rPr>
          <w:lang w:val="en-US"/>
        </w:rPr>
        <w:t>Peter Berkesand</w:t>
      </w:r>
    </w:p>
    <w:p w14:paraId="7542F963" w14:textId="77777777" w:rsidR="00382389" w:rsidRPr="00E3242A" w:rsidRDefault="00382389" w:rsidP="00CF0D1F">
      <w:pPr>
        <w:pStyle w:val="BrdtextutanindragparagraphtextNoindentation"/>
        <w:rPr>
          <w:lang w:val="en-US"/>
        </w:rPr>
      </w:pPr>
    </w:p>
    <w:p w14:paraId="2566348A" w14:textId="77777777" w:rsidR="00382389" w:rsidRPr="00E3242A" w:rsidRDefault="00382389" w:rsidP="00CF0D1F">
      <w:pPr>
        <w:pStyle w:val="BrdtextutanindragparagraphtextNoindentation"/>
        <w:rPr>
          <w:lang w:val="en-US"/>
        </w:rPr>
      </w:pPr>
    </w:p>
    <w:p w14:paraId="5CFA696C" w14:textId="77777777" w:rsidR="00382389" w:rsidRPr="00E3242A" w:rsidRDefault="00382389" w:rsidP="00CF0D1F">
      <w:pPr>
        <w:pStyle w:val="BrdtextutanindragparagraphtextNoindentation"/>
        <w:rPr>
          <w:lang w:val="en-US"/>
        </w:rPr>
      </w:pPr>
      <w:r w:rsidRPr="00E3242A">
        <w:rPr>
          <w:lang w:val="en-US"/>
        </w:rPr>
        <w:t>In the acknowledgement the author may express his/her appreciation for help received, for example, from a company, the tutor, a fellow student, proof-reader and others. At this point the author may explain how the idea about the work arose, as in the example below.</w:t>
      </w:r>
    </w:p>
    <w:p w14:paraId="0DAB4588" w14:textId="77777777" w:rsidR="00382389" w:rsidRPr="00E3242A" w:rsidRDefault="00382389" w:rsidP="00CF0D1F">
      <w:pPr>
        <w:pStyle w:val="BrdtextutanindragparagraphtextNoindentation"/>
        <w:rPr>
          <w:lang w:val="en-US"/>
        </w:rPr>
      </w:pPr>
    </w:p>
    <w:p w14:paraId="7E971817" w14:textId="77777777" w:rsidR="00382389" w:rsidRPr="00E3242A" w:rsidRDefault="00382389" w:rsidP="00CF0D1F">
      <w:pPr>
        <w:pStyle w:val="BrdtextutanindragparagraphtextNoindentation"/>
        <w:rPr>
          <w:lang w:val="en-US"/>
        </w:rPr>
      </w:pPr>
      <w:r w:rsidRPr="00E3242A">
        <w:rPr>
          <w:lang w:val="en-US"/>
        </w:rPr>
        <w:t>I have put a lot of work into my attempt to create a general template which is intend to be suited to as many subject fields and departments as possible. This could not have been possible without the kind assistance of some people to whom I would like to express my gratitude.</w:t>
      </w:r>
    </w:p>
    <w:p w14:paraId="05843893" w14:textId="77777777" w:rsidR="00382389" w:rsidRPr="00E3242A" w:rsidRDefault="00382389" w:rsidP="00CF0D1F">
      <w:pPr>
        <w:pStyle w:val="BrdtextmedindragParagraphtextIndentation"/>
        <w:rPr>
          <w:lang w:val="en-US"/>
        </w:rPr>
      </w:pPr>
      <w:r w:rsidRPr="00E3242A">
        <w:rPr>
          <w:lang w:val="en-US"/>
        </w:rPr>
        <w:t>Professor Marie Clark Nelson, ISAK, for good advice and suggestions, and for letting me use her diagrams and tables as examples. Dr. Ólöf Garðarsdóttir, who kindly has contributed the map as an example. Lisbeth Hägg, Inger Nyberg, IKP, Anders Lindeborg and Dennis Netzell, UniTryck have reviewed the templates and contributed valuable points of view and suggestions. Bodil Carlsson has checked the English translation in the English version. Thank you all!</w:t>
      </w:r>
    </w:p>
    <w:p w14:paraId="3C7B0970" w14:textId="77777777" w:rsidR="00382389" w:rsidRPr="00E3242A" w:rsidRDefault="00382389" w:rsidP="00CF0D1F">
      <w:pPr>
        <w:pStyle w:val="BrdtextutanindragparagraphtextNoindentation"/>
        <w:rPr>
          <w:lang w:val="en-US"/>
        </w:rPr>
      </w:pPr>
    </w:p>
    <w:p w14:paraId="5725E3B4" w14:textId="77777777" w:rsidR="00382389" w:rsidRPr="00E3242A" w:rsidRDefault="00382389" w:rsidP="00CF0D1F">
      <w:pPr>
        <w:pStyle w:val="BrdtextutanindragparagraphtextNoindentation"/>
        <w:rPr>
          <w:lang w:val="en-US"/>
        </w:rPr>
      </w:pPr>
      <w:r w:rsidRPr="00E3242A">
        <w:rPr>
          <w:lang w:val="en-US"/>
        </w:rPr>
        <w:t>Linköping in February 2005</w:t>
      </w:r>
    </w:p>
    <w:p w14:paraId="639D5E4F" w14:textId="77777777" w:rsidR="00382389" w:rsidRPr="00E3242A" w:rsidRDefault="00382389" w:rsidP="00CF0D1F">
      <w:pPr>
        <w:pStyle w:val="BrdtextutanindragparagraphtextNoindentation"/>
        <w:rPr>
          <w:lang w:val="en-US"/>
        </w:rPr>
      </w:pPr>
    </w:p>
    <w:p w14:paraId="2737E873" w14:textId="77777777" w:rsidR="00382389" w:rsidRPr="00E3242A" w:rsidRDefault="00382389" w:rsidP="00CF0D1F">
      <w:pPr>
        <w:pStyle w:val="BrdtextutanindragparagraphtextNoindentation"/>
        <w:rPr>
          <w:lang w:val="en-US"/>
        </w:rPr>
      </w:pPr>
    </w:p>
    <w:p w14:paraId="26DD3EE6" w14:textId="77777777" w:rsidR="00382389" w:rsidRPr="00E3242A" w:rsidRDefault="00382389" w:rsidP="00CF0D1F">
      <w:pPr>
        <w:pStyle w:val="BrdtextutanindragparagraphtextNoindentation"/>
        <w:rPr>
          <w:lang w:val="en-US"/>
        </w:rPr>
      </w:pPr>
      <w:r w:rsidRPr="00E3242A">
        <w:rPr>
          <w:lang w:val="en-US"/>
        </w:rPr>
        <w:t>Peter Berkesand</w:t>
      </w:r>
    </w:p>
    <w:p w14:paraId="10C2BD19" w14:textId="77777777" w:rsidR="00F37437" w:rsidRDefault="00F37437" w:rsidP="00CF0D1F">
      <w:pPr>
        <w:pStyle w:val="Heading1"/>
        <w:rPr>
          <w:lang w:val="en-US"/>
        </w:rPr>
        <w:sectPr w:rsidR="00F37437" w:rsidSect="00F37437">
          <w:type w:val="oddPage"/>
          <w:pgSz w:w="11906" w:h="16838" w:code="9"/>
          <w:pgMar w:top="1412" w:right="1134" w:bottom="1412" w:left="1412" w:header="720" w:footer="720" w:gutter="0"/>
          <w:pgNumType w:fmt="lowerRoman"/>
          <w:cols w:space="720"/>
          <w:titlePg/>
        </w:sectPr>
      </w:pPr>
      <w:bookmarkStart w:id="65" w:name="_Toc95036884"/>
      <w:bookmarkStart w:id="66" w:name="_Toc95037032"/>
      <w:bookmarkStart w:id="67" w:name="_Toc95038996"/>
      <w:bookmarkStart w:id="68" w:name="_Toc95287883"/>
      <w:bookmarkStart w:id="69" w:name="_Toc96399050"/>
      <w:bookmarkStart w:id="70" w:name="_Toc96400970"/>
      <w:bookmarkStart w:id="71" w:name="_Toc96401115"/>
      <w:bookmarkStart w:id="72" w:name="_Toc96401212"/>
      <w:bookmarkStart w:id="73" w:name="_Toc96404703"/>
      <w:bookmarkStart w:id="74" w:name="_Toc96503871"/>
      <w:bookmarkStart w:id="75" w:name="_Toc96504093"/>
      <w:bookmarkStart w:id="76" w:name="_Toc96504641"/>
      <w:bookmarkStart w:id="77" w:name="_Toc96504692"/>
      <w:bookmarkStart w:id="78" w:name="_Toc96504753"/>
      <w:bookmarkStart w:id="79" w:name="_Toc96746236"/>
      <w:bookmarkStart w:id="80" w:name="_Toc98142023"/>
      <w:bookmarkStart w:id="81" w:name="_Toc11244230"/>
      <w:bookmarkStart w:id="82" w:name="_Toc11244891"/>
    </w:p>
    <w:p w14:paraId="19DD1CC2" w14:textId="77777777" w:rsidR="00382389" w:rsidRPr="00E3242A" w:rsidRDefault="00382389" w:rsidP="00CF0D1F">
      <w:pPr>
        <w:pStyle w:val="Heading1"/>
        <w:rPr>
          <w:lang w:val="en-US"/>
        </w:rPr>
      </w:pPr>
      <w:bookmarkStart w:id="83" w:name="_Toc45712574"/>
      <w:r w:rsidRPr="00E3242A">
        <w:rPr>
          <w:lang w:val="en-US"/>
        </w:rPr>
        <w:lastRenderedPageBreak/>
        <w:t>Innehållsförteckning/Table of Contents</w:t>
      </w:r>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p>
    <w:p w14:paraId="52A50C8D" w14:textId="77777777" w:rsidR="00382389" w:rsidRDefault="00382389" w:rsidP="00CF0D1F">
      <w:pPr>
        <w:pStyle w:val="BrdtextutanindragparagraphtextNoindentation"/>
      </w:pPr>
      <w:r>
        <w:t xml:space="preserve">Använd MS Words inbyggda system för att skapa innehållsförteckningar. Om du använder dig av rubrikmallarna i detta dokument kan du enkelt skapa innehållsförteckningar. Ställ markören efter rubriken </w:t>
      </w:r>
      <w:r>
        <w:rPr>
          <w:i/>
        </w:rPr>
        <w:t>Innehållsförteckning</w:t>
      </w:r>
      <w:r>
        <w:t xml:space="preserve">, klicka </w:t>
      </w:r>
      <w:r>
        <w:rPr>
          <w:i/>
        </w:rPr>
        <w:t>Infoga</w:t>
      </w:r>
      <w:r>
        <w:t xml:space="preserve"> i menyraden, välj </w:t>
      </w:r>
      <w:r>
        <w:rPr>
          <w:i/>
        </w:rPr>
        <w:t>Index och förteckningar</w:t>
      </w:r>
      <w:r>
        <w:t xml:space="preserve"> välj fliken </w:t>
      </w:r>
      <w:r>
        <w:rPr>
          <w:i/>
        </w:rPr>
        <w:t>Innehållsförteckning</w:t>
      </w:r>
      <w:r>
        <w:t xml:space="preserve"> och klicka sedan </w:t>
      </w:r>
      <w:r>
        <w:rPr>
          <w:i/>
        </w:rPr>
        <w:t>OK</w:t>
      </w:r>
      <w:r>
        <w:t>. Du kan redigera hur innehållsförteckningen ska se ut.</w:t>
      </w:r>
    </w:p>
    <w:p w14:paraId="20DF6167" w14:textId="77777777" w:rsidR="00382389" w:rsidRPr="001F2FD1" w:rsidRDefault="00382389" w:rsidP="00CF0D1F">
      <w:pPr>
        <w:pStyle w:val="BrdtextutanindragparagraphtextNoindentation"/>
      </w:pPr>
    </w:p>
    <w:p w14:paraId="34A880A3" w14:textId="77777777" w:rsidR="00382389" w:rsidRPr="00E3242A" w:rsidRDefault="00382389" w:rsidP="00CF0D1F">
      <w:pPr>
        <w:pStyle w:val="BrdtextutanindragparagraphtextNoindentation"/>
        <w:rPr>
          <w:lang w:val="en-US"/>
        </w:rPr>
      </w:pPr>
      <w:r w:rsidRPr="001F2FD1">
        <w:t xml:space="preserve">Use MS Words’ built-in system for creating a table of contents. </w:t>
      </w:r>
      <w:r w:rsidRPr="00E3242A">
        <w:rPr>
          <w:lang w:val="en-US"/>
        </w:rPr>
        <w:t xml:space="preserve">If you use the headline templates in this document you may easily create a table of contents. Place the cursor after the headline Table of Contents, click on </w:t>
      </w:r>
      <w:r w:rsidRPr="00E3242A">
        <w:rPr>
          <w:i/>
          <w:lang w:val="en-US"/>
        </w:rPr>
        <w:t>Infoga</w:t>
      </w:r>
      <w:r w:rsidRPr="00E3242A">
        <w:rPr>
          <w:lang w:val="en-US"/>
        </w:rPr>
        <w:t xml:space="preserve"> in the top menu, choose </w:t>
      </w:r>
      <w:r w:rsidRPr="00E3242A">
        <w:rPr>
          <w:i/>
          <w:lang w:val="en-US"/>
        </w:rPr>
        <w:t>Index and förteckningar</w:t>
      </w:r>
      <w:r w:rsidRPr="00E3242A">
        <w:rPr>
          <w:lang w:val="en-US"/>
        </w:rPr>
        <w:t xml:space="preserve">, and then choose </w:t>
      </w:r>
      <w:r w:rsidRPr="00E3242A">
        <w:rPr>
          <w:i/>
          <w:lang w:val="en-US"/>
        </w:rPr>
        <w:t>Innehållsförteckning</w:t>
      </w:r>
      <w:r w:rsidRPr="00E3242A">
        <w:rPr>
          <w:lang w:val="en-US"/>
        </w:rPr>
        <w:t xml:space="preserve"> and click </w:t>
      </w:r>
      <w:r w:rsidRPr="00E3242A">
        <w:rPr>
          <w:i/>
          <w:lang w:val="en-US"/>
        </w:rPr>
        <w:t>OK</w:t>
      </w:r>
      <w:r w:rsidRPr="00E3242A">
        <w:rPr>
          <w:lang w:val="en-US"/>
        </w:rPr>
        <w:t>.</w:t>
      </w:r>
    </w:p>
    <w:bookmarkStart w:id="84" w:name="_Toc96503872"/>
    <w:bookmarkStart w:id="85" w:name="_Toc96504094"/>
    <w:bookmarkStart w:id="86" w:name="_Toc96504642"/>
    <w:bookmarkStart w:id="87" w:name="_Toc96504693"/>
    <w:bookmarkStart w:id="88" w:name="_Toc96504754"/>
    <w:p w14:paraId="3F5BCD59" w14:textId="77777777" w:rsidR="00BF0E46" w:rsidRPr="00BF0E46" w:rsidRDefault="00382389">
      <w:pPr>
        <w:pStyle w:val="TOC1"/>
        <w:rPr>
          <w:rFonts w:asciiTheme="minorHAnsi" w:eastAsiaTheme="minorEastAsia" w:hAnsiTheme="minorHAnsi" w:cstheme="minorBidi"/>
          <w:b w:val="0"/>
          <w:snapToGrid/>
          <w:color w:val="auto"/>
          <w:szCs w:val="22"/>
          <w:lang w:val="en-GB"/>
        </w:rPr>
      </w:pPr>
      <w:r>
        <w:rPr>
          <w:i/>
        </w:rPr>
        <w:fldChar w:fldCharType="begin"/>
      </w:r>
      <w:r w:rsidRPr="00E3242A">
        <w:rPr>
          <w:lang w:val="en-US"/>
        </w:rPr>
        <w:instrText xml:space="preserve"> TOC \o "1-1" \t "Rubrik 2;2;Rubrik 3;3" </w:instrText>
      </w:r>
      <w:r>
        <w:rPr>
          <w:i/>
        </w:rPr>
        <w:fldChar w:fldCharType="separate"/>
      </w:r>
      <w:r w:rsidR="00BF0E46" w:rsidRPr="00BF0E46">
        <w:rPr>
          <w:lang w:val="en-GB"/>
        </w:rPr>
        <w:t>Förord/Acknowledgement</w:t>
      </w:r>
      <w:r w:rsidR="00BF0E46" w:rsidRPr="00BF0E46">
        <w:rPr>
          <w:lang w:val="en-GB"/>
        </w:rPr>
        <w:tab/>
      </w:r>
      <w:r w:rsidR="00BF0E46">
        <w:fldChar w:fldCharType="begin"/>
      </w:r>
      <w:r w:rsidR="00BF0E46" w:rsidRPr="00BF0E46">
        <w:rPr>
          <w:lang w:val="en-GB"/>
        </w:rPr>
        <w:instrText xml:space="preserve"> PAGEREF _Toc45712573 \h </w:instrText>
      </w:r>
      <w:r w:rsidR="00BF0E46">
        <w:fldChar w:fldCharType="separate"/>
      </w:r>
      <w:r w:rsidR="00BF0E46" w:rsidRPr="00BF0E46">
        <w:rPr>
          <w:lang w:val="en-GB"/>
        </w:rPr>
        <w:t>v</w:t>
      </w:r>
      <w:r w:rsidR="00BF0E46">
        <w:fldChar w:fldCharType="end"/>
      </w:r>
    </w:p>
    <w:p w14:paraId="3FE1AAE5" w14:textId="77777777" w:rsidR="00BF0E46" w:rsidRPr="00BF0E46" w:rsidRDefault="00BF0E46">
      <w:pPr>
        <w:pStyle w:val="TOC1"/>
        <w:rPr>
          <w:rFonts w:asciiTheme="minorHAnsi" w:eastAsiaTheme="minorEastAsia" w:hAnsiTheme="minorHAnsi" w:cstheme="minorBidi"/>
          <w:b w:val="0"/>
          <w:snapToGrid/>
          <w:color w:val="auto"/>
          <w:szCs w:val="22"/>
          <w:lang w:val="en-GB"/>
        </w:rPr>
      </w:pPr>
      <w:r w:rsidRPr="00877108">
        <w:rPr>
          <w:lang w:val="en-US"/>
        </w:rPr>
        <w:t>Innehållsförteckning/Table of Contents</w:t>
      </w:r>
      <w:r w:rsidRPr="00BF0E46">
        <w:rPr>
          <w:lang w:val="en-GB"/>
        </w:rPr>
        <w:tab/>
      </w:r>
      <w:r>
        <w:fldChar w:fldCharType="begin"/>
      </w:r>
      <w:r w:rsidRPr="00BF0E46">
        <w:rPr>
          <w:lang w:val="en-GB"/>
        </w:rPr>
        <w:instrText xml:space="preserve"> PAGEREF _Toc45712574 \h </w:instrText>
      </w:r>
      <w:r>
        <w:fldChar w:fldCharType="separate"/>
      </w:r>
      <w:r w:rsidRPr="00BF0E46">
        <w:rPr>
          <w:lang w:val="en-GB"/>
        </w:rPr>
        <w:t>6</w:t>
      </w:r>
      <w:r>
        <w:fldChar w:fldCharType="end"/>
      </w:r>
    </w:p>
    <w:p w14:paraId="4F65EBAE" w14:textId="77777777" w:rsidR="00BF0E46" w:rsidRPr="00BF0E46" w:rsidRDefault="00BF0E46">
      <w:pPr>
        <w:pStyle w:val="TOC2"/>
        <w:rPr>
          <w:rFonts w:asciiTheme="minorHAnsi" w:eastAsiaTheme="minorEastAsia" w:hAnsiTheme="minorHAnsi" w:cstheme="minorBidi"/>
          <w:snapToGrid/>
          <w:color w:val="auto"/>
          <w:szCs w:val="22"/>
          <w:lang w:val="en-GB"/>
        </w:rPr>
      </w:pPr>
      <w:r w:rsidRPr="00BF0E46">
        <w:rPr>
          <w:lang w:val="en-GB"/>
        </w:rPr>
        <w:t>Bilder, figurer, tabeller och kartor/Images, Figures, Tables and Maps</w:t>
      </w:r>
      <w:r w:rsidRPr="00BF0E46">
        <w:rPr>
          <w:lang w:val="en-GB"/>
        </w:rPr>
        <w:tab/>
      </w:r>
      <w:r>
        <w:fldChar w:fldCharType="begin"/>
      </w:r>
      <w:r w:rsidRPr="00BF0E46">
        <w:rPr>
          <w:lang w:val="en-GB"/>
        </w:rPr>
        <w:instrText xml:space="preserve"> PAGEREF _Toc45712575 \h </w:instrText>
      </w:r>
      <w:r>
        <w:fldChar w:fldCharType="separate"/>
      </w:r>
      <w:r w:rsidRPr="00BF0E46">
        <w:rPr>
          <w:lang w:val="en-GB"/>
        </w:rPr>
        <w:t>7</w:t>
      </w:r>
      <w:r>
        <w:fldChar w:fldCharType="end"/>
      </w:r>
    </w:p>
    <w:p w14:paraId="140F5FE9" w14:textId="77777777" w:rsidR="00BF0E46" w:rsidRPr="00BF0E46" w:rsidRDefault="00BF0E46">
      <w:pPr>
        <w:pStyle w:val="TOC2"/>
        <w:rPr>
          <w:rFonts w:asciiTheme="minorHAnsi" w:eastAsiaTheme="minorEastAsia" w:hAnsiTheme="minorHAnsi" w:cstheme="minorBidi"/>
          <w:snapToGrid/>
          <w:color w:val="auto"/>
          <w:szCs w:val="22"/>
          <w:lang w:val="en-GB"/>
        </w:rPr>
      </w:pPr>
      <w:r w:rsidRPr="00877108">
        <w:rPr>
          <w:lang w:val="en-US"/>
        </w:rPr>
        <w:t>Figurer/Figures</w:t>
      </w:r>
      <w:r w:rsidRPr="00BF0E46">
        <w:rPr>
          <w:lang w:val="en-GB"/>
        </w:rPr>
        <w:tab/>
      </w:r>
      <w:r>
        <w:fldChar w:fldCharType="begin"/>
      </w:r>
      <w:r w:rsidRPr="00BF0E46">
        <w:rPr>
          <w:lang w:val="en-GB"/>
        </w:rPr>
        <w:instrText xml:space="preserve"> PAGEREF _Toc45712576 \h </w:instrText>
      </w:r>
      <w:r>
        <w:fldChar w:fldCharType="separate"/>
      </w:r>
      <w:r w:rsidRPr="00BF0E46">
        <w:rPr>
          <w:lang w:val="en-GB"/>
        </w:rPr>
        <w:t>7</w:t>
      </w:r>
      <w:r>
        <w:fldChar w:fldCharType="end"/>
      </w:r>
    </w:p>
    <w:p w14:paraId="2CDF1E20" w14:textId="77777777" w:rsidR="00BF0E46" w:rsidRPr="00BF0E46" w:rsidRDefault="00BF0E46">
      <w:pPr>
        <w:pStyle w:val="TOC2"/>
        <w:rPr>
          <w:rFonts w:asciiTheme="minorHAnsi" w:eastAsiaTheme="minorEastAsia" w:hAnsiTheme="minorHAnsi" w:cstheme="minorBidi"/>
          <w:snapToGrid/>
          <w:color w:val="auto"/>
          <w:szCs w:val="22"/>
          <w:lang w:val="en-GB"/>
        </w:rPr>
      </w:pPr>
      <w:r w:rsidRPr="00877108">
        <w:rPr>
          <w:lang w:val="en-US"/>
        </w:rPr>
        <w:t>Karta/Map</w:t>
      </w:r>
      <w:r w:rsidRPr="00BF0E46">
        <w:rPr>
          <w:lang w:val="en-GB"/>
        </w:rPr>
        <w:tab/>
      </w:r>
      <w:r>
        <w:fldChar w:fldCharType="begin"/>
      </w:r>
      <w:r w:rsidRPr="00BF0E46">
        <w:rPr>
          <w:lang w:val="en-GB"/>
        </w:rPr>
        <w:instrText xml:space="preserve"> PAGEREF _Toc45712577 \h </w:instrText>
      </w:r>
      <w:r>
        <w:fldChar w:fldCharType="separate"/>
      </w:r>
      <w:r w:rsidRPr="00BF0E46">
        <w:rPr>
          <w:lang w:val="en-GB"/>
        </w:rPr>
        <w:t>7</w:t>
      </w:r>
      <w:r>
        <w:fldChar w:fldCharType="end"/>
      </w:r>
    </w:p>
    <w:p w14:paraId="0693791C" w14:textId="77777777" w:rsidR="00BF0E46" w:rsidRPr="00BF0E46" w:rsidRDefault="00BF0E46">
      <w:pPr>
        <w:pStyle w:val="TOC2"/>
        <w:rPr>
          <w:rFonts w:asciiTheme="minorHAnsi" w:eastAsiaTheme="minorEastAsia" w:hAnsiTheme="minorHAnsi" w:cstheme="minorBidi"/>
          <w:snapToGrid/>
          <w:color w:val="auto"/>
          <w:szCs w:val="22"/>
          <w:lang w:val="en-GB"/>
        </w:rPr>
      </w:pPr>
      <w:r w:rsidRPr="00877108">
        <w:rPr>
          <w:lang w:val="en-US"/>
        </w:rPr>
        <w:t>Tabell/Table</w:t>
      </w:r>
      <w:r w:rsidRPr="00BF0E46">
        <w:rPr>
          <w:lang w:val="en-GB"/>
        </w:rPr>
        <w:tab/>
      </w:r>
      <w:r>
        <w:fldChar w:fldCharType="begin"/>
      </w:r>
      <w:r w:rsidRPr="00BF0E46">
        <w:rPr>
          <w:lang w:val="en-GB"/>
        </w:rPr>
        <w:instrText xml:space="preserve"> PAGEREF _Toc45712578 \h </w:instrText>
      </w:r>
      <w:r>
        <w:fldChar w:fldCharType="separate"/>
      </w:r>
      <w:r w:rsidRPr="00BF0E46">
        <w:rPr>
          <w:lang w:val="en-GB"/>
        </w:rPr>
        <w:t>7</w:t>
      </w:r>
      <w:r>
        <w:fldChar w:fldCharType="end"/>
      </w:r>
    </w:p>
    <w:p w14:paraId="6299E596" w14:textId="77777777" w:rsidR="00BF0E46" w:rsidRPr="00BF0E46" w:rsidRDefault="00BF0E46">
      <w:pPr>
        <w:pStyle w:val="TOC1"/>
        <w:rPr>
          <w:rFonts w:asciiTheme="minorHAnsi" w:eastAsiaTheme="minorEastAsia" w:hAnsiTheme="minorHAnsi" w:cstheme="minorBidi"/>
          <w:b w:val="0"/>
          <w:snapToGrid/>
          <w:color w:val="auto"/>
          <w:szCs w:val="22"/>
          <w:lang w:val="en-GB"/>
        </w:rPr>
      </w:pPr>
      <w:r w:rsidRPr="00BF0E46">
        <w:rPr>
          <w:lang w:val="en-GB"/>
        </w:rPr>
        <w:t>Inledning/Introduction</w:t>
      </w:r>
      <w:r w:rsidRPr="00BF0E46">
        <w:rPr>
          <w:lang w:val="en-GB"/>
        </w:rPr>
        <w:tab/>
      </w:r>
      <w:r>
        <w:fldChar w:fldCharType="begin"/>
      </w:r>
      <w:r w:rsidRPr="00BF0E46">
        <w:rPr>
          <w:lang w:val="en-GB"/>
        </w:rPr>
        <w:instrText xml:space="preserve"> PAGEREF _Toc45712579 \h </w:instrText>
      </w:r>
      <w:r>
        <w:fldChar w:fldCharType="separate"/>
      </w:r>
      <w:r w:rsidRPr="00BF0E46">
        <w:rPr>
          <w:lang w:val="en-GB"/>
        </w:rPr>
        <w:t>9</w:t>
      </w:r>
      <w:r>
        <w:fldChar w:fldCharType="end"/>
      </w:r>
    </w:p>
    <w:p w14:paraId="45099118" w14:textId="77777777" w:rsidR="00BF0E46" w:rsidRPr="00BF0E46" w:rsidRDefault="00BF0E46">
      <w:pPr>
        <w:pStyle w:val="TOC1"/>
        <w:rPr>
          <w:rFonts w:asciiTheme="minorHAnsi" w:eastAsiaTheme="minorEastAsia" w:hAnsiTheme="minorHAnsi" w:cstheme="minorBidi"/>
          <w:b w:val="0"/>
          <w:snapToGrid/>
          <w:color w:val="auto"/>
          <w:szCs w:val="22"/>
          <w:lang w:val="en-GB"/>
        </w:rPr>
      </w:pPr>
      <w:r w:rsidRPr="00BF0E46">
        <w:rPr>
          <w:lang w:val="en-GB"/>
        </w:rPr>
        <w:t>Löptext/Article Text</w:t>
      </w:r>
      <w:r w:rsidRPr="00BF0E46">
        <w:rPr>
          <w:lang w:val="en-GB"/>
        </w:rPr>
        <w:tab/>
      </w:r>
      <w:r>
        <w:fldChar w:fldCharType="begin"/>
      </w:r>
      <w:r w:rsidRPr="00BF0E46">
        <w:rPr>
          <w:lang w:val="en-GB"/>
        </w:rPr>
        <w:instrText xml:space="preserve"> PAGEREF _Toc45712580 \h </w:instrText>
      </w:r>
      <w:r>
        <w:fldChar w:fldCharType="separate"/>
      </w:r>
      <w:r w:rsidRPr="00BF0E46">
        <w:rPr>
          <w:lang w:val="en-GB"/>
        </w:rPr>
        <w:t>11</w:t>
      </w:r>
      <w:r>
        <w:fldChar w:fldCharType="end"/>
      </w:r>
    </w:p>
    <w:p w14:paraId="1B102B40" w14:textId="77777777" w:rsidR="00BF0E46" w:rsidRDefault="00BF0E46">
      <w:pPr>
        <w:pStyle w:val="TOC2"/>
        <w:rPr>
          <w:rFonts w:asciiTheme="minorHAnsi" w:eastAsiaTheme="minorEastAsia" w:hAnsiTheme="minorHAnsi" w:cstheme="minorBidi"/>
          <w:snapToGrid/>
          <w:color w:val="auto"/>
          <w:szCs w:val="22"/>
        </w:rPr>
      </w:pPr>
      <w:r>
        <w:t>Rubriker/Headlines</w:t>
      </w:r>
      <w:r>
        <w:tab/>
      </w:r>
      <w:r>
        <w:fldChar w:fldCharType="begin"/>
      </w:r>
      <w:r>
        <w:instrText xml:space="preserve"> PAGEREF _Toc45712581 \h </w:instrText>
      </w:r>
      <w:r>
        <w:fldChar w:fldCharType="separate"/>
      </w:r>
      <w:r>
        <w:t>11</w:t>
      </w:r>
      <w:r>
        <w:fldChar w:fldCharType="end"/>
      </w:r>
    </w:p>
    <w:p w14:paraId="5657EE72" w14:textId="77777777" w:rsidR="00BF0E46" w:rsidRDefault="00BF0E46">
      <w:pPr>
        <w:pStyle w:val="TOC2"/>
        <w:rPr>
          <w:rFonts w:asciiTheme="minorHAnsi" w:eastAsiaTheme="minorEastAsia" w:hAnsiTheme="minorHAnsi" w:cstheme="minorBidi"/>
          <w:snapToGrid/>
          <w:color w:val="auto"/>
          <w:szCs w:val="22"/>
        </w:rPr>
      </w:pPr>
      <w:r>
        <w:t>Jämna och ojämna sidor/Odd and Even Pages</w:t>
      </w:r>
      <w:r>
        <w:tab/>
      </w:r>
      <w:r>
        <w:fldChar w:fldCharType="begin"/>
      </w:r>
      <w:r>
        <w:instrText xml:space="preserve"> PAGEREF _Toc45712582 \h </w:instrText>
      </w:r>
      <w:r>
        <w:fldChar w:fldCharType="separate"/>
      </w:r>
      <w:r>
        <w:t>11</w:t>
      </w:r>
      <w:r>
        <w:fldChar w:fldCharType="end"/>
      </w:r>
    </w:p>
    <w:p w14:paraId="06636E19" w14:textId="77777777" w:rsidR="00BF0E46" w:rsidRDefault="00BF0E46">
      <w:pPr>
        <w:pStyle w:val="TOC1"/>
        <w:rPr>
          <w:rFonts w:asciiTheme="minorHAnsi" w:eastAsiaTheme="minorEastAsia" w:hAnsiTheme="minorHAnsi" w:cstheme="minorBidi"/>
          <w:b w:val="0"/>
          <w:snapToGrid/>
          <w:color w:val="auto"/>
          <w:szCs w:val="22"/>
        </w:rPr>
      </w:pPr>
      <w:r>
        <w:t>Dokumentation av källa/Documentation System</w:t>
      </w:r>
      <w:r>
        <w:tab/>
      </w:r>
      <w:r>
        <w:fldChar w:fldCharType="begin"/>
      </w:r>
      <w:r>
        <w:instrText xml:space="preserve"> PAGEREF _Toc45712583 \h </w:instrText>
      </w:r>
      <w:r>
        <w:fldChar w:fldCharType="separate"/>
      </w:r>
      <w:r>
        <w:t>11</w:t>
      </w:r>
      <w:r>
        <w:fldChar w:fldCharType="end"/>
      </w:r>
    </w:p>
    <w:p w14:paraId="2F837107" w14:textId="77777777" w:rsidR="00BF0E46" w:rsidRDefault="00BF0E46">
      <w:pPr>
        <w:pStyle w:val="TOC2"/>
        <w:rPr>
          <w:rFonts w:asciiTheme="minorHAnsi" w:eastAsiaTheme="minorEastAsia" w:hAnsiTheme="minorHAnsi" w:cstheme="minorBidi"/>
          <w:snapToGrid/>
          <w:color w:val="auto"/>
          <w:szCs w:val="22"/>
        </w:rPr>
      </w:pPr>
      <w:r>
        <w:t>Oxfordsystemet/The Oxford System</w:t>
      </w:r>
      <w:r>
        <w:tab/>
      </w:r>
      <w:r>
        <w:fldChar w:fldCharType="begin"/>
      </w:r>
      <w:r>
        <w:instrText xml:space="preserve"> PAGEREF _Toc45712584 \h </w:instrText>
      </w:r>
      <w:r>
        <w:fldChar w:fldCharType="separate"/>
      </w:r>
      <w:r>
        <w:t>12</w:t>
      </w:r>
      <w:r>
        <w:fldChar w:fldCharType="end"/>
      </w:r>
    </w:p>
    <w:p w14:paraId="6093D901" w14:textId="77777777" w:rsidR="00BF0E46" w:rsidRDefault="00BF0E46">
      <w:pPr>
        <w:pStyle w:val="TOC3"/>
        <w:rPr>
          <w:rFonts w:asciiTheme="minorHAnsi" w:eastAsiaTheme="minorEastAsia" w:hAnsiTheme="minorHAnsi" w:cstheme="minorBidi"/>
          <w:i w:val="0"/>
          <w:snapToGrid/>
          <w:color w:val="auto"/>
          <w:szCs w:val="22"/>
        </w:rPr>
      </w:pPr>
      <w:r w:rsidRPr="00BF0E46">
        <w:t>Böcker /Books</w:t>
      </w:r>
      <w:r>
        <w:tab/>
      </w:r>
      <w:r>
        <w:fldChar w:fldCharType="begin"/>
      </w:r>
      <w:r>
        <w:instrText xml:space="preserve"> PAGEREF _Toc45712585 \h </w:instrText>
      </w:r>
      <w:r>
        <w:fldChar w:fldCharType="separate"/>
      </w:r>
      <w:r>
        <w:t>12</w:t>
      </w:r>
      <w:r>
        <w:fldChar w:fldCharType="end"/>
      </w:r>
    </w:p>
    <w:p w14:paraId="22F8F5CC" w14:textId="77777777" w:rsidR="00BF0E46" w:rsidRDefault="00BF0E46">
      <w:pPr>
        <w:pStyle w:val="TOC3"/>
        <w:rPr>
          <w:rFonts w:asciiTheme="minorHAnsi" w:eastAsiaTheme="minorEastAsia" w:hAnsiTheme="minorHAnsi" w:cstheme="minorBidi"/>
          <w:i w:val="0"/>
          <w:snapToGrid/>
          <w:color w:val="auto"/>
          <w:szCs w:val="22"/>
        </w:rPr>
      </w:pPr>
      <w:r w:rsidRPr="00BF0E46">
        <w:t>Artiklar/Articles</w:t>
      </w:r>
      <w:r>
        <w:tab/>
      </w:r>
      <w:r>
        <w:fldChar w:fldCharType="begin"/>
      </w:r>
      <w:r>
        <w:instrText xml:space="preserve"> PAGEREF _Toc45712586 \h </w:instrText>
      </w:r>
      <w:r>
        <w:fldChar w:fldCharType="separate"/>
      </w:r>
      <w:r>
        <w:t>12</w:t>
      </w:r>
      <w:r>
        <w:fldChar w:fldCharType="end"/>
      </w:r>
    </w:p>
    <w:p w14:paraId="43FA654E" w14:textId="77777777" w:rsidR="00BF0E46" w:rsidRDefault="00BF0E46">
      <w:pPr>
        <w:pStyle w:val="TOC2"/>
        <w:rPr>
          <w:rFonts w:asciiTheme="minorHAnsi" w:eastAsiaTheme="minorEastAsia" w:hAnsiTheme="minorHAnsi" w:cstheme="minorBidi"/>
          <w:snapToGrid/>
          <w:color w:val="auto"/>
          <w:szCs w:val="22"/>
        </w:rPr>
      </w:pPr>
      <w:r w:rsidRPr="00BF0E46">
        <w:t>Harvardsystemet/The Harvard System</w:t>
      </w:r>
      <w:r>
        <w:tab/>
      </w:r>
      <w:r>
        <w:fldChar w:fldCharType="begin"/>
      </w:r>
      <w:r>
        <w:instrText xml:space="preserve"> PAGEREF _Toc45712587 \h </w:instrText>
      </w:r>
      <w:r>
        <w:fldChar w:fldCharType="separate"/>
      </w:r>
      <w:r>
        <w:t>12</w:t>
      </w:r>
      <w:r>
        <w:fldChar w:fldCharType="end"/>
      </w:r>
    </w:p>
    <w:p w14:paraId="780D4523" w14:textId="77777777" w:rsidR="00BF0E46" w:rsidRDefault="00BF0E46">
      <w:pPr>
        <w:pStyle w:val="TOC3"/>
        <w:rPr>
          <w:rFonts w:asciiTheme="minorHAnsi" w:eastAsiaTheme="minorEastAsia" w:hAnsiTheme="minorHAnsi" w:cstheme="minorBidi"/>
          <w:i w:val="0"/>
          <w:snapToGrid/>
          <w:color w:val="auto"/>
          <w:szCs w:val="22"/>
        </w:rPr>
      </w:pPr>
      <w:r w:rsidRPr="00BF0E46">
        <w:t>Böcker/Books</w:t>
      </w:r>
      <w:r>
        <w:tab/>
      </w:r>
      <w:r>
        <w:fldChar w:fldCharType="begin"/>
      </w:r>
      <w:r>
        <w:instrText xml:space="preserve"> PAGEREF _Toc45712588 \h </w:instrText>
      </w:r>
      <w:r>
        <w:fldChar w:fldCharType="separate"/>
      </w:r>
      <w:r>
        <w:t>12</w:t>
      </w:r>
      <w:r>
        <w:fldChar w:fldCharType="end"/>
      </w:r>
    </w:p>
    <w:p w14:paraId="30224DD2" w14:textId="77777777" w:rsidR="00BF0E46" w:rsidRDefault="00BF0E46">
      <w:pPr>
        <w:pStyle w:val="TOC3"/>
        <w:rPr>
          <w:rFonts w:asciiTheme="minorHAnsi" w:eastAsiaTheme="minorEastAsia" w:hAnsiTheme="minorHAnsi" w:cstheme="minorBidi"/>
          <w:i w:val="0"/>
          <w:snapToGrid/>
          <w:color w:val="auto"/>
          <w:szCs w:val="22"/>
        </w:rPr>
      </w:pPr>
      <w:r w:rsidRPr="00BF0E46">
        <w:t>Artiklar/Articles</w:t>
      </w:r>
      <w:r>
        <w:tab/>
      </w:r>
      <w:r>
        <w:fldChar w:fldCharType="begin"/>
      </w:r>
      <w:r>
        <w:instrText xml:space="preserve"> PAGEREF _Toc45712589 \h </w:instrText>
      </w:r>
      <w:r>
        <w:fldChar w:fldCharType="separate"/>
      </w:r>
      <w:r>
        <w:t>12</w:t>
      </w:r>
      <w:r>
        <w:fldChar w:fldCharType="end"/>
      </w:r>
    </w:p>
    <w:p w14:paraId="2F103FBE" w14:textId="77777777" w:rsidR="00BF0E46" w:rsidRDefault="00BF0E46">
      <w:pPr>
        <w:pStyle w:val="TOC3"/>
        <w:rPr>
          <w:rFonts w:asciiTheme="minorHAnsi" w:eastAsiaTheme="minorEastAsia" w:hAnsiTheme="minorHAnsi" w:cstheme="minorBidi"/>
          <w:i w:val="0"/>
          <w:snapToGrid/>
          <w:color w:val="auto"/>
          <w:szCs w:val="22"/>
        </w:rPr>
      </w:pPr>
      <w:r>
        <w:t>Hänvisningar till Internet/References to the Internet</w:t>
      </w:r>
      <w:r>
        <w:tab/>
      </w:r>
      <w:r>
        <w:fldChar w:fldCharType="begin"/>
      </w:r>
      <w:r>
        <w:instrText xml:space="preserve"> PAGEREF _Toc45712590 \h </w:instrText>
      </w:r>
      <w:r>
        <w:fldChar w:fldCharType="separate"/>
      </w:r>
      <w:r>
        <w:t>12</w:t>
      </w:r>
      <w:r>
        <w:fldChar w:fldCharType="end"/>
      </w:r>
    </w:p>
    <w:p w14:paraId="1D6A1652" w14:textId="77777777" w:rsidR="00BF0E46" w:rsidRPr="00BF0E46" w:rsidRDefault="00BF0E46">
      <w:pPr>
        <w:pStyle w:val="TOC1"/>
        <w:rPr>
          <w:rFonts w:asciiTheme="minorHAnsi" w:eastAsiaTheme="minorEastAsia" w:hAnsiTheme="minorHAnsi" w:cstheme="minorBidi"/>
          <w:b w:val="0"/>
          <w:snapToGrid/>
          <w:color w:val="auto"/>
          <w:szCs w:val="22"/>
          <w:lang w:val="fr-FR"/>
        </w:rPr>
      </w:pPr>
      <w:r w:rsidRPr="00BF0E46">
        <w:rPr>
          <w:lang w:val="fr-FR"/>
        </w:rPr>
        <w:t>Bilder/Images</w:t>
      </w:r>
      <w:r w:rsidRPr="00BF0E46">
        <w:rPr>
          <w:lang w:val="fr-FR"/>
        </w:rPr>
        <w:tab/>
      </w:r>
      <w:r>
        <w:fldChar w:fldCharType="begin"/>
      </w:r>
      <w:r w:rsidRPr="00BF0E46">
        <w:rPr>
          <w:lang w:val="fr-FR"/>
        </w:rPr>
        <w:instrText xml:space="preserve"> PAGEREF _Toc45712591 \h </w:instrText>
      </w:r>
      <w:r>
        <w:fldChar w:fldCharType="separate"/>
      </w:r>
      <w:r w:rsidRPr="00BF0E46">
        <w:rPr>
          <w:lang w:val="fr-FR"/>
        </w:rPr>
        <w:t>13</w:t>
      </w:r>
      <w:r>
        <w:fldChar w:fldCharType="end"/>
      </w:r>
    </w:p>
    <w:p w14:paraId="09E70768" w14:textId="77777777" w:rsidR="00BF0E46" w:rsidRPr="00BF0E46" w:rsidRDefault="00BF0E46">
      <w:pPr>
        <w:pStyle w:val="TOC2"/>
        <w:rPr>
          <w:rFonts w:asciiTheme="minorHAnsi" w:eastAsiaTheme="minorEastAsia" w:hAnsiTheme="minorHAnsi" w:cstheme="minorBidi"/>
          <w:snapToGrid/>
          <w:color w:val="auto"/>
          <w:szCs w:val="22"/>
          <w:lang w:val="fr-FR"/>
        </w:rPr>
      </w:pPr>
      <w:r w:rsidRPr="00BF0E46">
        <w:rPr>
          <w:lang w:val="fr-FR"/>
        </w:rPr>
        <w:t>Figurer/Figures</w:t>
      </w:r>
      <w:r w:rsidRPr="00BF0E46">
        <w:rPr>
          <w:lang w:val="fr-FR"/>
        </w:rPr>
        <w:tab/>
      </w:r>
      <w:r>
        <w:fldChar w:fldCharType="begin"/>
      </w:r>
      <w:r w:rsidRPr="00BF0E46">
        <w:rPr>
          <w:lang w:val="fr-FR"/>
        </w:rPr>
        <w:instrText xml:space="preserve"> PAGEREF _Toc45712592 \h </w:instrText>
      </w:r>
      <w:r>
        <w:fldChar w:fldCharType="separate"/>
      </w:r>
      <w:r w:rsidRPr="00BF0E46">
        <w:rPr>
          <w:lang w:val="fr-FR"/>
        </w:rPr>
        <w:t>13</w:t>
      </w:r>
      <w:r>
        <w:fldChar w:fldCharType="end"/>
      </w:r>
    </w:p>
    <w:p w14:paraId="7F13DC6C" w14:textId="77777777" w:rsidR="00BF0E46" w:rsidRPr="00BF0E46" w:rsidRDefault="00BF0E46">
      <w:pPr>
        <w:pStyle w:val="TOC2"/>
        <w:rPr>
          <w:rFonts w:asciiTheme="minorHAnsi" w:eastAsiaTheme="minorEastAsia" w:hAnsiTheme="minorHAnsi" w:cstheme="minorBidi"/>
          <w:snapToGrid/>
          <w:color w:val="auto"/>
          <w:szCs w:val="22"/>
          <w:lang w:val="fr-FR"/>
        </w:rPr>
      </w:pPr>
      <w:r w:rsidRPr="00BF0E46">
        <w:rPr>
          <w:lang w:val="fr-FR"/>
        </w:rPr>
        <w:t>Kartor/Maps</w:t>
      </w:r>
      <w:r w:rsidRPr="00BF0E46">
        <w:rPr>
          <w:lang w:val="fr-FR"/>
        </w:rPr>
        <w:tab/>
      </w:r>
      <w:r>
        <w:fldChar w:fldCharType="begin"/>
      </w:r>
      <w:r w:rsidRPr="00BF0E46">
        <w:rPr>
          <w:lang w:val="fr-FR"/>
        </w:rPr>
        <w:instrText xml:space="preserve"> PAGEREF _Toc45712593 \h </w:instrText>
      </w:r>
      <w:r>
        <w:fldChar w:fldCharType="separate"/>
      </w:r>
      <w:r w:rsidRPr="00BF0E46">
        <w:rPr>
          <w:lang w:val="fr-FR"/>
        </w:rPr>
        <w:t>15</w:t>
      </w:r>
      <w:r>
        <w:fldChar w:fldCharType="end"/>
      </w:r>
    </w:p>
    <w:p w14:paraId="37FC0B8D" w14:textId="77777777" w:rsidR="00BF0E46" w:rsidRPr="00BF0E46" w:rsidRDefault="00BF0E46">
      <w:pPr>
        <w:pStyle w:val="TOC2"/>
        <w:rPr>
          <w:rFonts w:asciiTheme="minorHAnsi" w:eastAsiaTheme="minorEastAsia" w:hAnsiTheme="minorHAnsi" w:cstheme="minorBidi"/>
          <w:snapToGrid/>
          <w:color w:val="auto"/>
          <w:szCs w:val="22"/>
          <w:lang w:val="fr-FR"/>
        </w:rPr>
      </w:pPr>
      <w:r w:rsidRPr="00BF0E46">
        <w:rPr>
          <w:lang w:val="fr-FR"/>
        </w:rPr>
        <w:t>Tabeller/Tables</w:t>
      </w:r>
      <w:r w:rsidRPr="00BF0E46">
        <w:rPr>
          <w:lang w:val="fr-FR"/>
        </w:rPr>
        <w:tab/>
      </w:r>
      <w:r>
        <w:fldChar w:fldCharType="begin"/>
      </w:r>
      <w:r w:rsidRPr="00BF0E46">
        <w:rPr>
          <w:lang w:val="fr-FR"/>
        </w:rPr>
        <w:instrText xml:space="preserve"> PAGEREF _Toc45712594 \h </w:instrText>
      </w:r>
      <w:r>
        <w:fldChar w:fldCharType="separate"/>
      </w:r>
      <w:r w:rsidRPr="00BF0E46">
        <w:rPr>
          <w:lang w:val="fr-FR"/>
        </w:rPr>
        <w:t>16</w:t>
      </w:r>
      <w:r>
        <w:fldChar w:fldCharType="end"/>
      </w:r>
    </w:p>
    <w:p w14:paraId="5B5404DA" w14:textId="77777777" w:rsidR="00BF0E46" w:rsidRPr="00BF0E46" w:rsidRDefault="00BF0E46">
      <w:pPr>
        <w:pStyle w:val="TOC1"/>
        <w:rPr>
          <w:rFonts w:asciiTheme="minorHAnsi" w:eastAsiaTheme="minorEastAsia" w:hAnsiTheme="minorHAnsi" w:cstheme="minorBidi"/>
          <w:b w:val="0"/>
          <w:snapToGrid/>
          <w:color w:val="auto"/>
          <w:szCs w:val="22"/>
          <w:lang w:val="fr-FR"/>
        </w:rPr>
      </w:pPr>
      <w:r w:rsidRPr="00BF0E46">
        <w:rPr>
          <w:lang w:val="fr-FR"/>
        </w:rPr>
        <w:t>Citat/Quotations</w:t>
      </w:r>
      <w:r w:rsidRPr="00BF0E46">
        <w:rPr>
          <w:lang w:val="fr-FR"/>
        </w:rPr>
        <w:tab/>
      </w:r>
      <w:r>
        <w:fldChar w:fldCharType="begin"/>
      </w:r>
      <w:r w:rsidRPr="00BF0E46">
        <w:rPr>
          <w:lang w:val="fr-FR"/>
        </w:rPr>
        <w:instrText xml:space="preserve"> PAGEREF _Toc45712595 \h </w:instrText>
      </w:r>
      <w:r>
        <w:fldChar w:fldCharType="separate"/>
      </w:r>
      <w:r w:rsidRPr="00BF0E46">
        <w:rPr>
          <w:lang w:val="fr-FR"/>
        </w:rPr>
        <w:t>17</w:t>
      </w:r>
      <w:r>
        <w:fldChar w:fldCharType="end"/>
      </w:r>
    </w:p>
    <w:p w14:paraId="414AF6DD" w14:textId="77777777" w:rsidR="00BF0E46" w:rsidRPr="00BF0E46" w:rsidRDefault="00BF0E46">
      <w:pPr>
        <w:pStyle w:val="TOC1"/>
        <w:rPr>
          <w:rFonts w:asciiTheme="minorHAnsi" w:eastAsiaTheme="minorEastAsia" w:hAnsiTheme="minorHAnsi" w:cstheme="minorBidi"/>
          <w:b w:val="0"/>
          <w:snapToGrid/>
          <w:color w:val="auto"/>
          <w:szCs w:val="22"/>
          <w:lang w:val="fr-FR"/>
        </w:rPr>
      </w:pPr>
      <w:r w:rsidRPr="00BF0E46">
        <w:rPr>
          <w:lang w:val="fr-FR"/>
        </w:rPr>
        <w:t>Listor/Lists</w:t>
      </w:r>
      <w:r w:rsidRPr="00BF0E46">
        <w:rPr>
          <w:lang w:val="fr-FR"/>
        </w:rPr>
        <w:tab/>
      </w:r>
      <w:r>
        <w:fldChar w:fldCharType="begin"/>
      </w:r>
      <w:r w:rsidRPr="00BF0E46">
        <w:rPr>
          <w:lang w:val="fr-FR"/>
        </w:rPr>
        <w:instrText xml:space="preserve"> PAGEREF _Toc45712596 \h </w:instrText>
      </w:r>
      <w:r>
        <w:fldChar w:fldCharType="separate"/>
      </w:r>
      <w:r w:rsidRPr="00BF0E46">
        <w:rPr>
          <w:lang w:val="fr-FR"/>
        </w:rPr>
        <w:t>19</w:t>
      </w:r>
      <w:r>
        <w:fldChar w:fldCharType="end"/>
      </w:r>
    </w:p>
    <w:p w14:paraId="73ED43B0" w14:textId="77777777" w:rsidR="00BF0E46" w:rsidRPr="00BF0E46" w:rsidRDefault="00BF0E46">
      <w:pPr>
        <w:pStyle w:val="TOC2"/>
        <w:rPr>
          <w:rFonts w:asciiTheme="minorHAnsi" w:eastAsiaTheme="minorEastAsia" w:hAnsiTheme="minorHAnsi" w:cstheme="minorBidi"/>
          <w:snapToGrid/>
          <w:color w:val="auto"/>
          <w:szCs w:val="22"/>
          <w:lang w:val="fr-FR"/>
        </w:rPr>
      </w:pPr>
      <w:r w:rsidRPr="00BF0E46">
        <w:rPr>
          <w:lang w:val="fr-FR"/>
        </w:rPr>
        <w:t>Numrerade listor/Numeric Lists</w:t>
      </w:r>
      <w:r w:rsidRPr="00BF0E46">
        <w:rPr>
          <w:lang w:val="fr-FR"/>
        </w:rPr>
        <w:tab/>
      </w:r>
      <w:r>
        <w:fldChar w:fldCharType="begin"/>
      </w:r>
      <w:r w:rsidRPr="00BF0E46">
        <w:rPr>
          <w:lang w:val="fr-FR"/>
        </w:rPr>
        <w:instrText xml:space="preserve"> PAGEREF _Toc45712597 \h </w:instrText>
      </w:r>
      <w:r>
        <w:fldChar w:fldCharType="separate"/>
      </w:r>
      <w:r w:rsidRPr="00BF0E46">
        <w:rPr>
          <w:lang w:val="fr-FR"/>
        </w:rPr>
        <w:t>19</w:t>
      </w:r>
      <w:r>
        <w:fldChar w:fldCharType="end"/>
      </w:r>
    </w:p>
    <w:p w14:paraId="704ABB1C" w14:textId="77777777" w:rsidR="00BF0E46" w:rsidRPr="00BF0E46" w:rsidRDefault="00BF0E46">
      <w:pPr>
        <w:pStyle w:val="TOC2"/>
        <w:rPr>
          <w:rFonts w:asciiTheme="minorHAnsi" w:eastAsiaTheme="minorEastAsia" w:hAnsiTheme="minorHAnsi" w:cstheme="minorBidi"/>
          <w:snapToGrid/>
          <w:color w:val="auto"/>
          <w:szCs w:val="22"/>
          <w:lang w:val="fr-FR"/>
        </w:rPr>
      </w:pPr>
      <w:r w:rsidRPr="00BF0E46">
        <w:rPr>
          <w:lang w:val="fr-FR"/>
        </w:rPr>
        <w:t>Övriga listor/Other Lists</w:t>
      </w:r>
      <w:r w:rsidRPr="00BF0E46">
        <w:rPr>
          <w:lang w:val="fr-FR"/>
        </w:rPr>
        <w:tab/>
      </w:r>
      <w:r>
        <w:fldChar w:fldCharType="begin"/>
      </w:r>
      <w:r w:rsidRPr="00BF0E46">
        <w:rPr>
          <w:lang w:val="fr-FR"/>
        </w:rPr>
        <w:instrText xml:space="preserve"> PAGEREF _Toc45712598 \h </w:instrText>
      </w:r>
      <w:r>
        <w:fldChar w:fldCharType="separate"/>
      </w:r>
      <w:r w:rsidRPr="00BF0E46">
        <w:rPr>
          <w:lang w:val="fr-FR"/>
        </w:rPr>
        <w:t>19</w:t>
      </w:r>
      <w:r>
        <w:fldChar w:fldCharType="end"/>
      </w:r>
    </w:p>
    <w:p w14:paraId="7DF90AE4" w14:textId="77777777" w:rsidR="00BF0E46" w:rsidRPr="00BF0E46" w:rsidRDefault="00BF0E46">
      <w:pPr>
        <w:pStyle w:val="TOC1"/>
        <w:rPr>
          <w:rFonts w:asciiTheme="minorHAnsi" w:eastAsiaTheme="minorEastAsia" w:hAnsiTheme="minorHAnsi" w:cstheme="minorBidi"/>
          <w:b w:val="0"/>
          <w:snapToGrid/>
          <w:color w:val="auto"/>
          <w:szCs w:val="22"/>
          <w:lang w:val="fr-FR"/>
        </w:rPr>
      </w:pPr>
      <w:r w:rsidRPr="00BF0E46">
        <w:rPr>
          <w:lang w:val="fr-FR"/>
        </w:rPr>
        <w:t>Referenslista/Reference List</w:t>
      </w:r>
      <w:r w:rsidRPr="00BF0E46">
        <w:rPr>
          <w:lang w:val="fr-FR"/>
        </w:rPr>
        <w:tab/>
      </w:r>
      <w:r>
        <w:fldChar w:fldCharType="begin"/>
      </w:r>
      <w:r w:rsidRPr="00BF0E46">
        <w:rPr>
          <w:lang w:val="fr-FR"/>
        </w:rPr>
        <w:instrText xml:space="preserve"> PAGEREF _Toc45712599 \h </w:instrText>
      </w:r>
      <w:r>
        <w:fldChar w:fldCharType="separate"/>
      </w:r>
      <w:r w:rsidRPr="00BF0E46">
        <w:rPr>
          <w:lang w:val="fr-FR"/>
        </w:rPr>
        <w:t>21</w:t>
      </w:r>
      <w:r>
        <w:fldChar w:fldCharType="end"/>
      </w:r>
    </w:p>
    <w:p w14:paraId="5623D86B" w14:textId="77777777" w:rsidR="00BF0E46" w:rsidRPr="00BF0E46" w:rsidRDefault="00BF0E46">
      <w:pPr>
        <w:pStyle w:val="TOC2"/>
        <w:rPr>
          <w:rFonts w:asciiTheme="minorHAnsi" w:eastAsiaTheme="minorEastAsia" w:hAnsiTheme="minorHAnsi" w:cstheme="minorBidi"/>
          <w:snapToGrid/>
          <w:color w:val="auto"/>
          <w:szCs w:val="22"/>
          <w:lang w:val="fr-FR"/>
        </w:rPr>
      </w:pPr>
      <w:r w:rsidRPr="00BF0E46">
        <w:rPr>
          <w:lang w:val="fr-FR"/>
        </w:rPr>
        <w:t>Oxfordsystemet/The Oxford System</w:t>
      </w:r>
      <w:r w:rsidRPr="00BF0E46">
        <w:rPr>
          <w:lang w:val="fr-FR"/>
        </w:rPr>
        <w:tab/>
      </w:r>
      <w:r>
        <w:fldChar w:fldCharType="begin"/>
      </w:r>
      <w:r w:rsidRPr="00BF0E46">
        <w:rPr>
          <w:lang w:val="fr-FR"/>
        </w:rPr>
        <w:instrText xml:space="preserve"> PAGEREF _Toc45712600 \h </w:instrText>
      </w:r>
      <w:r>
        <w:fldChar w:fldCharType="separate"/>
      </w:r>
      <w:r w:rsidRPr="00BF0E46">
        <w:rPr>
          <w:lang w:val="fr-FR"/>
        </w:rPr>
        <w:t>21</w:t>
      </w:r>
      <w:r>
        <w:fldChar w:fldCharType="end"/>
      </w:r>
    </w:p>
    <w:p w14:paraId="383269FF" w14:textId="77777777" w:rsidR="00BF0E46" w:rsidRPr="00BF0E46" w:rsidRDefault="00BF0E46">
      <w:pPr>
        <w:pStyle w:val="TOC3"/>
        <w:rPr>
          <w:rFonts w:asciiTheme="minorHAnsi" w:eastAsiaTheme="minorEastAsia" w:hAnsiTheme="minorHAnsi" w:cstheme="minorBidi"/>
          <w:i w:val="0"/>
          <w:snapToGrid/>
          <w:color w:val="auto"/>
          <w:szCs w:val="22"/>
          <w:lang w:val="fr-FR"/>
        </w:rPr>
      </w:pPr>
      <w:r w:rsidRPr="00BF0E46">
        <w:rPr>
          <w:lang w:val="fr-FR"/>
        </w:rPr>
        <w:t>Bok/Book</w:t>
      </w:r>
      <w:r w:rsidRPr="00BF0E46">
        <w:rPr>
          <w:lang w:val="fr-FR"/>
        </w:rPr>
        <w:tab/>
      </w:r>
      <w:r>
        <w:fldChar w:fldCharType="begin"/>
      </w:r>
      <w:r w:rsidRPr="00BF0E46">
        <w:rPr>
          <w:lang w:val="fr-FR"/>
        </w:rPr>
        <w:instrText xml:space="preserve"> PAGEREF _Toc45712601 \h </w:instrText>
      </w:r>
      <w:r>
        <w:fldChar w:fldCharType="separate"/>
      </w:r>
      <w:r w:rsidRPr="00BF0E46">
        <w:rPr>
          <w:lang w:val="fr-FR"/>
        </w:rPr>
        <w:t>21</w:t>
      </w:r>
      <w:r>
        <w:fldChar w:fldCharType="end"/>
      </w:r>
    </w:p>
    <w:p w14:paraId="01192F69" w14:textId="77777777" w:rsidR="00BF0E46" w:rsidRPr="00BF0E46" w:rsidRDefault="00BF0E46">
      <w:pPr>
        <w:pStyle w:val="TOC3"/>
        <w:rPr>
          <w:rFonts w:asciiTheme="minorHAnsi" w:eastAsiaTheme="minorEastAsia" w:hAnsiTheme="minorHAnsi" w:cstheme="minorBidi"/>
          <w:i w:val="0"/>
          <w:snapToGrid/>
          <w:color w:val="auto"/>
          <w:szCs w:val="22"/>
          <w:lang w:val="fr-FR"/>
        </w:rPr>
      </w:pPr>
      <w:r w:rsidRPr="00BF0E46">
        <w:rPr>
          <w:lang w:val="fr-FR"/>
        </w:rPr>
        <w:t>Tidksriftsartikel/Journal Article</w:t>
      </w:r>
      <w:r w:rsidRPr="00BF0E46">
        <w:rPr>
          <w:lang w:val="fr-FR"/>
        </w:rPr>
        <w:tab/>
      </w:r>
      <w:r>
        <w:fldChar w:fldCharType="begin"/>
      </w:r>
      <w:r w:rsidRPr="00BF0E46">
        <w:rPr>
          <w:lang w:val="fr-FR"/>
        </w:rPr>
        <w:instrText xml:space="preserve"> PAGEREF _Toc45712602 \h </w:instrText>
      </w:r>
      <w:r>
        <w:fldChar w:fldCharType="separate"/>
      </w:r>
      <w:r w:rsidRPr="00BF0E46">
        <w:rPr>
          <w:lang w:val="fr-FR"/>
        </w:rPr>
        <w:t>21</w:t>
      </w:r>
      <w:r>
        <w:fldChar w:fldCharType="end"/>
      </w:r>
    </w:p>
    <w:p w14:paraId="3E3C8578" w14:textId="77777777" w:rsidR="00BF0E46" w:rsidRDefault="00BF0E46">
      <w:pPr>
        <w:pStyle w:val="TOC3"/>
        <w:rPr>
          <w:rFonts w:asciiTheme="minorHAnsi" w:eastAsiaTheme="minorEastAsia" w:hAnsiTheme="minorHAnsi" w:cstheme="minorBidi"/>
          <w:i w:val="0"/>
          <w:snapToGrid/>
          <w:color w:val="auto"/>
          <w:szCs w:val="22"/>
        </w:rPr>
      </w:pPr>
      <w:r>
        <w:t>Kapitel i en redigerad antologi som är en del av en serie/Chapter in an Edited Anthology That is Part of a Series</w:t>
      </w:r>
      <w:r>
        <w:tab/>
      </w:r>
      <w:r>
        <w:fldChar w:fldCharType="begin"/>
      </w:r>
      <w:r>
        <w:instrText xml:space="preserve"> PAGEREF _Toc45712603 \h </w:instrText>
      </w:r>
      <w:r>
        <w:fldChar w:fldCharType="separate"/>
      </w:r>
      <w:r>
        <w:t>21</w:t>
      </w:r>
      <w:r>
        <w:fldChar w:fldCharType="end"/>
      </w:r>
    </w:p>
    <w:p w14:paraId="32D91A85" w14:textId="77777777" w:rsidR="00BF0E46" w:rsidRDefault="00BF0E46">
      <w:pPr>
        <w:pStyle w:val="TOC3"/>
        <w:rPr>
          <w:rFonts w:asciiTheme="minorHAnsi" w:eastAsiaTheme="minorEastAsia" w:hAnsiTheme="minorHAnsi" w:cstheme="minorBidi"/>
          <w:i w:val="0"/>
          <w:snapToGrid/>
          <w:color w:val="auto"/>
          <w:szCs w:val="22"/>
        </w:rPr>
      </w:pPr>
      <w:r>
        <w:t>Artikel i en konferensrapport/Article in a Conference Report</w:t>
      </w:r>
      <w:r>
        <w:tab/>
      </w:r>
      <w:r>
        <w:fldChar w:fldCharType="begin"/>
      </w:r>
      <w:r>
        <w:instrText xml:space="preserve"> PAGEREF _Toc45712604 \h </w:instrText>
      </w:r>
      <w:r>
        <w:fldChar w:fldCharType="separate"/>
      </w:r>
      <w:r>
        <w:t>21</w:t>
      </w:r>
      <w:r>
        <w:fldChar w:fldCharType="end"/>
      </w:r>
    </w:p>
    <w:p w14:paraId="4DDB4206" w14:textId="77777777" w:rsidR="00BF0E46" w:rsidRDefault="00BF0E46">
      <w:pPr>
        <w:pStyle w:val="TOC3"/>
        <w:rPr>
          <w:rFonts w:asciiTheme="minorHAnsi" w:eastAsiaTheme="minorEastAsia" w:hAnsiTheme="minorHAnsi" w:cstheme="minorBidi"/>
          <w:i w:val="0"/>
          <w:snapToGrid/>
          <w:color w:val="auto"/>
          <w:szCs w:val="22"/>
        </w:rPr>
      </w:pPr>
      <w:r>
        <w:t>Kapitel i bok med redaktör/Chapter in an Edited Book</w:t>
      </w:r>
      <w:r>
        <w:tab/>
      </w:r>
      <w:r>
        <w:fldChar w:fldCharType="begin"/>
      </w:r>
      <w:r>
        <w:instrText xml:space="preserve"> PAGEREF _Toc45712605 \h </w:instrText>
      </w:r>
      <w:r>
        <w:fldChar w:fldCharType="separate"/>
      </w:r>
      <w:r>
        <w:t>21</w:t>
      </w:r>
      <w:r>
        <w:fldChar w:fldCharType="end"/>
      </w:r>
    </w:p>
    <w:p w14:paraId="6F80B49F" w14:textId="77777777" w:rsidR="00BF0E46" w:rsidRDefault="00BF0E46">
      <w:pPr>
        <w:pStyle w:val="TOC2"/>
        <w:rPr>
          <w:rFonts w:asciiTheme="minorHAnsi" w:eastAsiaTheme="minorEastAsia" w:hAnsiTheme="minorHAnsi" w:cstheme="minorBidi"/>
          <w:snapToGrid/>
          <w:color w:val="auto"/>
          <w:szCs w:val="22"/>
        </w:rPr>
      </w:pPr>
      <w:r w:rsidRPr="00BF0E46">
        <w:t>Harvadsystemet/The Harvards System</w:t>
      </w:r>
      <w:r>
        <w:tab/>
      </w:r>
      <w:r>
        <w:fldChar w:fldCharType="begin"/>
      </w:r>
      <w:r>
        <w:instrText xml:space="preserve"> PAGEREF _Toc45712606 \h </w:instrText>
      </w:r>
      <w:r>
        <w:fldChar w:fldCharType="separate"/>
      </w:r>
      <w:r>
        <w:t>21</w:t>
      </w:r>
      <w:r>
        <w:fldChar w:fldCharType="end"/>
      </w:r>
    </w:p>
    <w:p w14:paraId="379E2CCD" w14:textId="77777777" w:rsidR="00BF0E46" w:rsidRDefault="00BF0E46">
      <w:pPr>
        <w:pStyle w:val="TOC3"/>
        <w:rPr>
          <w:rFonts w:asciiTheme="minorHAnsi" w:eastAsiaTheme="minorEastAsia" w:hAnsiTheme="minorHAnsi" w:cstheme="minorBidi"/>
          <w:i w:val="0"/>
          <w:snapToGrid/>
          <w:color w:val="auto"/>
          <w:szCs w:val="22"/>
        </w:rPr>
      </w:pPr>
      <w:r w:rsidRPr="00BF0E46">
        <w:t>Bok/Book</w:t>
      </w:r>
      <w:r>
        <w:tab/>
      </w:r>
      <w:r>
        <w:fldChar w:fldCharType="begin"/>
      </w:r>
      <w:r>
        <w:instrText xml:space="preserve"> PAGEREF _Toc45712607 \h </w:instrText>
      </w:r>
      <w:r>
        <w:fldChar w:fldCharType="separate"/>
      </w:r>
      <w:r>
        <w:t>21</w:t>
      </w:r>
      <w:r>
        <w:fldChar w:fldCharType="end"/>
      </w:r>
    </w:p>
    <w:p w14:paraId="4A2983AC" w14:textId="77777777" w:rsidR="00BF0E46" w:rsidRDefault="00BF0E46">
      <w:pPr>
        <w:pStyle w:val="TOC3"/>
        <w:rPr>
          <w:rFonts w:asciiTheme="minorHAnsi" w:eastAsiaTheme="minorEastAsia" w:hAnsiTheme="minorHAnsi" w:cstheme="minorBidi"/>
          <w:i w:val="0"/>
          <w:snapToGrid/>
          <w:color w:val="auto"/>
          <w:szCs w:val="22"/>
        </w:rPr>
      </w:pPr>
      <w:r>
        <w:t>Tidksriftsartikel/Journal Article</w:t>
      </w:r>
      <w:r>
        <w:tab/>
      </w:r>
      <w:r>
        <w:fldChar w:fldCharType="begin"/>
      </w:r>
      <w:r>
        <w:instrText xml:space="preserve"> PAGEREF _Toc45712608 \h </w:instrText>
      </w:r>
      <w:r>
        <w:fldChar w:fldCharType="separate"/>
      </w:r>
      <w:r>
        <w:t>21</w:t>
      </w:r>
      <w:r>
        <w:fldChar w:fldCharType="end"/>
      </w:r>
    </w:p>
    <w:p w14:paraId="35AD3719" w14:textId="77777777" w:rsidR="00BF0E46" w:rsidRDefault="00BF0E46">
      <w:pPr>
        <w:pStyle w:val="TOC3"/>
        <w:rPr>
          <w:rFonts w:asciiTheme="minorHAnsi" w:eastAsiaTheme="minorEastAsia" w:hAnsiTheme="minorHAnsi" w:cstheme="minorBidi"/>
          <w:i w:val="0"/>
          <w:snapToGrid/>
          <w:color w:val="auto"/>
          <w:szCs w:val="22"/>
        </w:rPr>
      </w:pPr>
      <w:r w:rsidRPr="00BF0E46">
        <w:t>Kapitel i en redigerad antologi som är en del av en serie/Chapter in an Edited Anthology That is Part of a Series</w:t>
      </w:r>
      <w:r>
        <w:tab/>
      </w:r>
      <w:r>
        <w:fldChar w:fldCharType="begin"/>
      </w:r>
      <w:r>
        <w:instrText xml:space="preserve"> PAGEREF _Toc45712609 \h </w:instrText>
      </w:r>
      <w:r>
        <w:fldChar w:fldCharType="separate"/>
      </w:r>
      <w:r>
        <w:t>22</w:t>
      </w:r>
      <w:r>
        <w:fldChar w:fldCharType="end"/>
      </w:r>
    </w:p>
    <w:p w14:paraId="51279D36" w14:textId="77777777" w:rsidR="00BF0E46" w:rsidRDefault="00BF0E46">
      <w:pPr>
        <w:pStyle w:val="TOC3"/>
        <w:rPr>
          <w:rFonts w:asciiTheme="minorHAnsi" w:eastAsiaTheme="minorEastAsia" w:hAnsiTheme="minorHAnsi" w:cstheme="minorBidi"/>
          <w:i w:val="0"/>
          <w:snapToGrid/>
          <w:color w:val="auto"/>
          <w:szCs w:val="22"/>
        </w:rPr>
      </w:pPr>
      <w:r w:rsidRPr="00BF0E46">
        <w:t>Artikel i en konferensrapport/Article in a Conference Report</w:t>
      </w:r>
      <w:r>
        <w:tab/>
      </w:r>
      <w:r>
        <w:fldChar w:fldCharType="begin"/>
      </w:r>
      <w:r>
        <w:instrText xml:space="preserve"> PAGEREF _Toc45712610 \h </w:instrText>
      </w:r>
      <w:r>
        <w:fldChar w:fldCharType="separate"/>
      </w:r>
      <w:r>
        <w:t>22</w:t>
      </w:r>
      <w:r>
        <w:fldChar w:fldCharType="end"/>
      </w:r>
    </w:p>
    <w:p w14:paraId="77C7065E" w14:textId="77777777" w:rsidR="00BF0E46" w:rsidRDefault="00BF0E46">
      <w:pPr>
        <w:pStyle w:val="TOC3"/>
        <w:rPr>
          <w:rFonts w:asciiTheme="minorHAnsi" w:eastAsiaTheme="minorEastAsia" w:hAnsiTheme="minorHAnsi" w:cstheme="minorBidi"/>
          <w:i w:val="0"/>
          <w:snapToGrid/>
          <w:color w:val="auto"/>
          <w:szCs w:val="22"/>
        </w:rPr>
      </w:pPr>
      <w:r>
        <w:lastRenderedPageBreak/>
        <w:t>Kapitel i bok med redaktör/Chapter in an Edited Book</w:t>
      </w:r>
      <w:r>
        <w:tab/>
      </w:r>
      <w:r>
        <w:fldChar w:fldCharType="begin"/>
      </w:r>
      <w:r>
        <w:instrText xml:space="preserve"> PAGEREF _Toc45712611 \h </w:instrText>
      </w:r>
      <w:r>
        <w:fldChar w:fldCharType="separate"/>
      </w:r>
      <w:r>
        <w:t>22</w:t>
      </w:r>
      <w:r>
        <w:fldChar w:fldCharType="end"/>
      </w:r>
    </w:p>
    <w:p w14:paraId="294C379D" w14:textId="77777777" w:rsidR="00BF0E46" w:rsidRDefault="00BF0E46">
      <w:pPr>
        <w:pStyle w:val="TOC2"/>
        <w:rPr>
          <w:rFonts w:asciiTheme="minorHAnsi" w:eastAsiaTheme="minorEastAsia" w:hAnsiTheme="minorHAnsi" w:cstheme="minorBidi"/>
          <w:snapToGrid/>
          <w:color w:val="auto"/>
          <w:szCs w:val="22"/>
        </w:rPr>
      </w:pPr>
      <w:r>
        <w:t>Referenser till Internet/References to the Internet</w:t>
      </w:r>
      <w:r>
        <w:tab/>
      </w:r>
      <w:r>
        <w:fldChar w:fldCharType="begin"/>
      </w:r>
      <w:r>
        <w:instrText xml:space="preserve"> PAGEREF _Toc45712612 \h </w:instrText>
      </w:r>
      <w:r>
        <w:fldChar w:fldCharType="separate"/>
      </w:r>
      <w:r>
        <w:t>22</w:t>
      </w:r>
      <w:r>
        <w:fldChar w:fldCharType="end"/>
      </w:r>
    </w:p>
    <w:p w14:paraId="6BFE586D" w14:textId="77777777" w:rsidR="00382389" w:rsidRPr="001F2FD1" w:rsidRDefault="00382389" w:rsidP="00CF0D1F">
      <w:pPr>
        <w:pStyle w:val="Heading2"/>
      </w:pPr>
      <w:r>
        <w:fldChar w:fldCharType="end"/>
      </w:r>
      <w:bookmarkStart w:id="89" w:name="_Toc98142024"/>
      <w:bookmarkStart w:id="90" w:name="_Toc11244231"/>
      <w:bookmarkStart w:id="91" w:name="_Toc11244892"/>
      <w:bookmarkStart w:id="92" w:name="_Toc45712575"/>
      <w:r w:rsidRPr="001F2FD1">
        <w:t>Bilder, figurer, tabeller och kartor/Images, Figures, Tables and Maps</w:t>
      </w:r>
      <w:bookmarkEnd w:id="84"/>
      <w:bookmarkEnd w:id="85"/>
      <w:bookmarkEnd w:id="86"/>
      <w:bookmarkEnd w:id="87"/>
      <w:bookmarkEnd w:id="88"/>
      <w:bookmarkEnd w:id="89"/>
      <w:bookmarkEnd w:id="90"/>
      <w:bookmarkEnd w:id="91"/>
      <w:bookmarkEnd w:id="92"/>
    </w:p>
    <w:p w14:paraId="17933800" w14:textId="77777777" w:rsidR="00382389" w:rsidRDefault="00382389" w:rsidP="00CF0D1F">
      <w:pPr>
        <w:pStyle w:val="BrdtextutanindragparagraphtextNoindentation"/>
      </w:pPr>
      <w:r>
        <w:t xml:space="preserve">Om du vill kan du även lägga till en innehållsförteckning med en förteckning över alla dina bilder, figurer, tabeller och kartor som ingår i uppsatsen. </w:t>
      </w:r>
    </w:p>
    <w:p w14:paraId="05D808C8" w14:textId="77777777" w:rsidR="00382389" w:rsidRPr="001F2FD1" w:rsidRDefault="00382389" w:rsidP="00CF0D1F"/>
    <w:p w14:paraId="4BD59DA6" w14:textId="77777777" w:rsidR="00382389" w:rsidRPr="00E3242A" w:rsidRDefault="00382389" w:rsidP="00CF0D1F">
      <w:pPr>
        <w:pStyle w:val="BrdtextutanindragparagraphtextNoindentation"/>
        <w:rPr>
          <w:lang w:val="en-US"/>
        </w:rPr>
      </w:pPr>
      <w:r w:rsidRPr="00E3242A">
        <w:rPr>
          <w:lang w:val="en-US"/>
        </w:rPr>
        <w:t>If you wish you may add a table of contents with a list of all your images, figures, tables and maps, included in your thesis.</w:t>
      </w:r>
    </w:p>
    <w:p w14:paraId="5D0DBD99" w14:textId="77777777" w:rsidR="00382389" w:rsidRPr="00E3242A" w:rsidRDefault="00382389" w:rsidP="00CF0D1F">
      <w:pPr>
        <w:pStyle w:val="Heading2"/>
        <w:rPr>
          <w:noProof/>
          <w:sz w:val="22"/>
          <w:szCs w:val="22"/>
          <w:lang w:val="en-US"/>
        </w:rPr>
      </w:pPr>
      <w:bookmarkStart w:id="93" w:name="_Toc96503873"/>
      <w:bookmarkStart w:id="94" w:name="_Toc96504095"/>
      <w:bookmarkStart w:id="95" w:name="_Toc96504643"/>
      <w:bookmarkStart w:id="96" w:name="_Toc96504694"/>
      <w:bookmarkStart w:id="97" w:name="_Toc96504755"/>
      <w:bookmarkStart w:id="98" w:name="_Toc96746237"/>
      <w:bookmarkStart w:id="99" w:name="_Toc98142025"/>
      <w:bookmarkStart w:id="100" w:name="_Toc11244232"/>
      <w:bookmarkStart w:id="101" w:name="_Toc11244893"/>
      <w:bookmarkStart w:id="102" w:name="_Toc45712576"/>
      <w:r w:rsidRPr="00E3242A">
        <w:rPr>
          <w:lang w:val="en-US"/>
        </w:rPr>
        <w:t>Figurer/Figures</w:t>
      </w:r>
      <w:bookmarkEnd w:id="93"/>
      <w:bookmarkEnd w:id="94"/>
      <w:bookmarkEnd w:id="95"/>
      <w:bookmarkEnd w:id="96"/>
      <w:bookmarkEnd w:id="97"/>
      <w:bookmarkEnd w:id="98"/>
      <w:bookmarkEnd w:id="99"/>
      <w:bookmarkEnd w:id="100"/>
      <w:bookmarkEnd w:id="101"/>
      <w:bookmarkEnd w:id="102"/>
      <w:r w:rsidRPr="00CF0D1F">
        <w:rPr>
          <w:sz w:val="22"/>
          <w:szCs w:val="22"/>
        </w:rPr>
        <w:fldChar w:fldCharType="begin"/>
      </w:r>
      <w:r w:rsidRPr="00E3242A">
        <w:rPr>
          <w:sz w:val="22"/>
          <w:szCs w:val="22"/>
          <w:lang w:val="en-US"/>
        </w:rPr>
        <w:instrText xml:space="preserve"> TOC \t "FigurRubrikCentrerat;1;Figurrubrik;1" </w:instrText>
      </w:r>
      <w:r w:rsidRPr="00CF0D1F">
        <w:rPr>
          <w:sz w:val="22"/>
          <w:szCs w:val="22"/>
        </w:rPr>
        <w:fldChar w:fldCharType="separate"/>
      </w:r>
    </w:p>
    <w:p w14:paraId="732F7DAE" w14:textId="77777777" w:rsidR="00382389" w:rsidRPr="00CF0D1F" w:rsidRDefault="00382389" w:rsidP="00CF0D1F">
      <w:pPr>
        <w:pStyle w:val="TOC1"/>
        <w:rPr>
          <w:b w:val="0"/>
          <w:szCs w:val="22"/>
          <w:lang w:val="en-US"/>
        </w:rPr>
      </w:pPr>
      <w:r w:rsidRPr="00CF0D1F">
        <w:rPr>
          <w:b w:val="0"/>
          <w:szCs w:val="22"/>
          <w:lang w:val="en-US"/>
        </w:rPr>
        <w:t>Figure 1. Estimated age-specific mortality in the 1877 scarlet fever epidemic in Sweden.</w:t>
      </w:r>
      <w:r w:rsidRPr="00CF0D1F">
        <w:rPr>
          <w:b w:val="0"/>
          <w:szCs w:val="22"/>
          <w:lang w:val="en-US"/>
        </w:rPr>
        <w:tab/>
      </w:r>
      <w:r w:rsidRPr="00CF0D1F">
        <w:rPr>
          <w:b w:val="0"/>
          <w:szCs w:val="22"/>
        </w:rPr>
        <w:fldChar w:fldCharType="begin"/>
      </w:r>
      <w:r w:rsidRPr="00CF0D1F">
        <w:rPr>
          <w:b w:val="0"/>
          <w:szCs w:val="22"/>
          <w:lang w:val="en-US"/>
        </w:rPr>
        <w:instrText xml:space="preserve"> PAGEREF _Toc98142318 \h </w:instrText>
      </w:r>
      <w:r w:rsidRPr="00CF0D1F">
        <w:rPr>
          <w:b w:val="0"/>
          <w:szCs w:val="22"/>
        </w:rPr>
      </w:r>
      <w:r w:rsidRPr="00CF0D1F">
        <w:rPr>
          <w:b w:val="0"/>
          <w:szCs w:val="22"/>
        </w:rPr>
        <w:fldChar w:fldCharType="separate"/>
      </w:r>
      <w:r w:rsidRPr="00CF0D1F">
        <w:rPr>
          <w:b w:val="0"/>
          <w:szCs w:val="22"/>
          <w:lang w:val="en-US"/>
        </w:rPr>
        <w:t>13</w:t>
      </w:r>
      <w:r w:rsidRPr="00CF0D1F">
        <w:rPr>
          <w:b w:val="0"/>
          <w:szCs w:val="22"/>
        </w:rPr>
        <w:fldChar w:fldCharType="end"/>
      </w:r>
    </w:p>
    <w:p w14:paraId="7FF57A03" w14:textId="77777777" w:rsidR="00382389" w:rsidRPr="00CF0D1F" w:rsidRDefault="00382389" w:rsidP="00CF0D1F">
      <w:pPr>
        <w:pStyle w:val="TOC1"/>
        <w:rPr>
          <w:b w:val="0"/>
          <w:szCs w:val="22"/>
          <w:lang w:val="en-US"/>
        </w:rPr>
      </w:pPr>
      <w:r w:rsidRPr="00CF0D1F">
        <w:rPr>
          <w:b w:val="0"/>
          <w:szCs w:val="22"/>
          <w:lang w:val="en-US"/>
        </w:rPr>
        <w:t>Figure 2. Age-specific mortality in northern Sweden, 1861–65.</w:t>
      </w:r>
      <w:r w:rsidRPr="00CF0D1F">
        <w:rPr>
          <w:b w:val="0"/>
          <w:szCs w:val="22"/>
          <w:lang w:val="en-US"/>
        </w:rPr>
        <w:tab/>
      </w:r>
      <w:r w:rsidRPr="00CF0D1F">
        <w:rPr>
          <w:b w:val="0"/>
          <w:szCs w:val="22"/>
        </w:rPr>
        <w:fldChar w:fldCharType="begin"/>
      </w:r>
      <w:r w:rsidRPr="00CF0D1F">
        <w:rPr>
          <w:b w:val="0"/>
          <w:szCs w:val="22"/>
          <w:lang w:val="en-US"/>
        </w:rPr>
        <w:instrText xml:space="preserve"> PAGEREF _Toc98142319 \h </w:instrText>
      </w:r>
      <w:r w:rsidRPr="00CF0D1F">
        <w:rPr>
          <w:b w:val="0"/>
          <w:szCs w:val="22"/>
        </w:rPr>
      </w:r>
      <w:r w:rsidRPr="00CF0D1F">
        <w:rPr>
          <w:b w:val="0"/>
          <w:szCs w:val="22"/>
        </w:rPr>
        <w:fldChar w:fldCharType="separate"/>
      </w:r>
      <w:r w:rsidRPr="00CF0D1F">
        <w:rPr>
          <w:b w:val="0"/>
          <w:szCs w:val="22"/>
          <w:lang w:val="en-US"/>
        </w:rPr>
        <w:t>13</w:t>
      </w:r>
      <w:r w:rsidRPr="00CF0D1F">
        <w:rPr>
          <w:b w:val="0"/>
          <w:szCs w:val="22"/>
        </w:rPr>
        <w:fldChar w:fldCharType="end"/>
      </w:r>
    </w:p>
    <w:p w14:paraId="0756C466" w14:textId="77777777" w:rsidR="00382389" w:rsidRPr="00CF0D1F" w:rsidRDefault="00382389" w:rsidP="00CF0D1F">
      <w:pPr>
        <w:pStyle w:val="TOC1"/>
        <w:rPr>
          <w:b w:val="0"/>
          <w:szCs w:val="22"/>
          <w:lang w:val="en-US"/>
        </w:rPr>
      </w:pPr>
      <w:r w:rsidRPr="00CF0D1F">
        <w:rPr>
          <w:b w:val="0"/>
          <w:szCs w:val="22"/>
          <w:lang w:val="en-US"/>
        </w:rPr>
        <w:t>Figure 3. Age-specific mortality in Sweden, 1820–1920.</w:t>
      </w:r>
      <w:r w:rsidRPr="00CF0D1F">
        <w:rPr>
          <w:b w:val="0"/>
          <w:szCs w:val="22"/>
          <w:lang w:val="en-US"/>
        </w:rPr>
        <w:tab/>
      </w:r>
      <w:r w:rsidRPr="00CF0D1F">
        <w:rPr>
          <w:b w:val="0"/>
          <w:szCs w:val="22"/>
        </w:rPr>
        <w:fldChar w:fldCharType="begin"/>
      </w:r>
      <w:r w:rsidRPr="00CF0D1F">
        <w:rPr>
          <w:b w:val="0"/>
          <w:szCs w:val="22"/>
          <w:lang w:val="en-US"/>
        </w:rPr>
        <w:instrText xml:space="preserve"> PAGEREF _Toc98142321 \h </w:instrText>
      </w:r>
      <w:r w:rsidRPr="00CF0D1F">
        <w:rPr>
          <w:b w:val="0"/>
          <w:szCs w:val="22"/>
        </w:rPr>
      </w:r>
      <w:r w:rsidRPr="00CF0D1F">
        <w:rPr>
          <w:b w:val="0"/>
          <w:szCs w:val="22"/>
        </w:rPr>
        <w:fldChar w:fldCharType="separate"/>
      </w:r>
      <w:r w:rsidRPr="00CF0D1F">
        <w:rPr>
          <w:b w:val="0"/>
          <w:szCs w:val="22"/>
          <w:lang w:val="en-US"/>
        </w:rPr>
        <w:t>14</w:t>
      </w:r>
      <w:r w:rsidRPr="00CF0D1F">
        <w:rPr>
          <w:b w:val="0"/>
          <w:szCs w:val="22"/>
        </w:rPr>
        <w:fldChar w:fldCharType="end"/>
      </w:r>
    </w:p>
    <w:p w14:paraId="26B9218C" w14:textId="77777777" w:rsidR="00382389" w:rsidRPr="00CF0D1F" w:rsidRDefault="00382389" w:rsidP="00CF0D1F">
      <w:pPr>
        <w:pStyle w:val="Heading2"/>
        <w:rPr>
          <w:sz w:val="22"/>
          <w:szCs w:val="22"/>
          <w:lang w:val="en-US"/>
        </w:rPr>
      </w:pPr>
      <w:bookmarkStart w:id="103" w:name="_Toc11244233"/>
      <w:bookmarkStart w:id="104" w:name="_Toc11244894"/>
      <w:bookmarkStart w:id="105" w:name="_Toc45712577"/>
      <w:r w:rsidRPr="00CF0D1F">
        <w:rPr>
          <w:sz w:val="22"/>
          <w:szCs w:val="22"/>
          <w:lang w:val="en-US"/>
        </w:rPr>
        <w:t>Karta/Map</w:t>
      </w:r>
      <w:bookmarkEnd w:id="103"/>
      <w:bookmarkEnd w:id="104"/>
      <w:bookmarkEnd w:id="105"/>
    </w:p>
    <w:p w14:paraId="2748BCF2" w14:textId="77777777" w:rsidR="00382389" w:rsidRPr="00CF0D1F" w:rsidRDefault="00382389" w:rsidP="00CF0D1F">
      <w:pPr>
        <w:pStyle w:val="TOC1"/>
        <w:rPr>
          <w:b w:val="0"/>
          <w:szCs w:val="22"/>
          <w:lang w:val="en-US"/>
        </w:rPr>
      </w:pPr>
      <w:r w:rsidRPr="00CF0D1F">
        <w:rPr>
          <w:b w:val="0"/>
          <w:szCs w:val="22"/>
          <w:lang w:val="en-US"/>
        </w:rPr>
        <w:t>Map 1. Infant mortality rates in Iceland by counties, 1840–1852.</w:t>
      </w:r>
      <w:r w:rsidRPr="00CF0D1F">
        <w:rPr>
          <w:b w:val="0"/>
          <w:szCs w:val="22"/>
          <w:lang w:val="en-US"/>
        </w:rPr>
        <w:tab/>
      </w:r>
      <w:r w:rsidRPr="00CF0D1F">
        <w:rPr>
          <w:b w:val="0"/>
          <w:szCs w:val="22"/>
        </w:rPr>
        <w:fldChar w:fldCharType="begin"/>
      </w:r>
      <w:r w:rsidRPr="00CF0D1F">
        <w:rPr>
          <w:b w:val="0"/>
          <w:szCs w:val="22"/>
          <w:lang w:val="en-US"/>
        </w:rPr>
        <w:instrText xml:space="preserve"> PAGEREF _Toc98142322 \h </w:instrText>
      </w:r>
      <w:r w:rsidRPr="00CF0D1F">
        <w:rPr>
          <w:b w:val="0"/>
          <w:szCs w:val="22"/>
        </w:rPr>
      </w:r>
      <w:r w:rsidRPr="00CF0D1F">
        <w:rPr>
          <w:b w:val="0"/>
          <w:szCs w:val="22"/>
        </w:rPr>
        <w:fldChar w:fldCharType="separate"/>
      </w:r>
      <w:r w:rsidRPr="00CF0D1F">
        <w:rPr>
          <w:b w:val="0"/>
          <w:szCs w:val="22"/>
          <w:lang w:val="en-US"/>
        </w:rPr>
        <w:t>14</w:t>
      </w:r>
      <w:r w:rsidRPr="00CF0D1F">
        <w:rPr>
          <w:b w:val="0"/>
          <w:szCs w:val="22"/>
        </w:rPr>
        <w:fldChar w:fldCharType="end"/>
      </w:r>
    </w:p>
    <w:p w14:paraId="2C855586" w14:textId="77777777" w:rsidR="00382389" w:rsidRPr="00CF0D1F" w:rsidRDefault="00382389" w:rsidP="00CF0D1F">
      <w:pPr>
        <w:pStyle w:val="Heading2"/>
        <w:rPr>
          <w:sz w:val="22"/>
          <w:szCs w:val="22"/>
          <w:lang w:val="en-US"/>
        </w:rPr>
      </w:pPr>
      <w:bookmarkStart w:id="106" w:name="_Toc11244234"/>
      <w:bookmarkStart w:id="107" w:name="_Toc11244895"/>
      <w:bookmarkStart w:id="108" w:name="_Toc45712578"/>
      <w:r w:rsidRPr="00CF0D1F">
        <w:rPr>
          <w:sz w:val="22"/>
          <w:szCs w:val="22"/>
          <w:lang w:val="en-US"/>
        </w:rPr>
        <w:t>Tabell/Table</w:t>
      </w:r>
      <w:bookmarkEnd w:id="106"/>
      <w:bookmarkEnd w:id="107"/>
      <w:bookmarkEnd w:id="108"/>
    </w:p>
    <w:p w14:paraId="122EC5B5" w14:textId="77777777" w:rsidR="00382389" w:rsidRPr="00CF0D1F" w:rsidRDefault="00382389" w:rsidP="00CF0D1F">
      <w:pPr>
        <w:pStyle w:val="TOC1"/>
        <w:rPr>
          <w:b w:val="0"/>
          <w:szCs w:val="22"/>
          <w:lang w:val="en-US"/>
        </w:rPr>
      </w:pPr>
      <w:r w:rsidRPr="00CF0D1F">
        <w:rPr>
          <w:b w:val="0"/>
          <w:szCs w:val="22"/>
          <w:lang w:val="en-US"/>
        </w:rPr>
        <w:t>Table 1. Indexed age-specific mortality in Sweden, 1831–1930.</w:t>
      </w:r>
      <w:r w:rsidRPr="00CF0D1F">
        <w:rPr>
          <w:b w:val="0"/>
          <w:szCs w:val="22"/>
          <w:lang w:val="en-US"/>
        </w:rPr>
        <w:tab/>
      </w:r>
      <w:r w:rsidRPr="00CF0D1F">
        <w:rPr>
          <w:b w:val="0"/>
          <w:szCs w:val="22"/>
        </w:rPr>
        <w:fldChar w:fldCharType="begin"/>
      </w:r>
      <w:r w:rsidRPr="00CF0D1F">
        <w:rPr>
          <w:b w:val="0"/>
          <w:szCs w:val="22"/>
          <w:lang w:val="en-US"/>
        </w:rPr>
        <w:instrText xml:space="preserve"> PAGEREF _Toc98142323 \h </w:instrText>
      </w:r>
      <w:r w:rsidRPr="00CF0D1F">
        <w:rPr>
          <w:b w:val="0"/>
          <w:szCs w:val="22"/>
        </w:rPr>
      </w:r>
      <w:r w:rsidRPr="00CF0D1F">
        <w:rPr>
          <w:b w:val="0"/>
          <w:szCs w:val="22"/>
        </w:rPr>
        <w:fldChar w:fldCharType="separate"/>
      </w:r>
      <w:r w:rsidRPr="00CF0D1F">
        <w:rPr>
          <w:b w:val="0"/>
          <w:szCs w:val="22"/>
          <w:lang w:val="en-US"/>
        </w:rPr>
        <w:t>15</w:t>
      </w:r>
      <w:r w:rsidRPr="00CF0D1F">
        <w:rPr>
          <w:b w:val="0"/>
          <w:szCs w:val="22"/>
        </w:rPr>
        <w:fldChar w:fldCharType="end"/>
      </w:r>
    </w:p>
    <w:p w14:paraId="276363EF" w14:textId="77777777" w:rsidR="00382389" w:rsidRPr="00CF0D1F" w:rsidRDefault="00382389" w:rsidP="00CF0D1F">
      <w:pPr>
        <w:rPr>
          <w:szCs w:val="22"/>
          <w:lang w:val="en-US"/>
        </w:rPr>
      </w:pPr>
      <w:r w:rsidRPr="00CF0D1F">
        <w:rPr>
          <w:snapToGrid/>
          <w:szCs w:val="22"/>
        </w:rPr>
        <w:fldChar w:fldCharType="end"/>
      </w:r>
    </w:p>
    <w:p w14:paraId="2AFD7DA0" w14:textId="77777777" w:rsidR="00382389" w:rsidRPr="00CF0D1F" w:rsidRDefault="00382389" w:rsidP="00CF0D1F">
      <w:pPr>
        <w:rPr>
          <w:lang w:val="en-US"/>
        </w:rPr>
      </w:pPr>
    </w:p>
    <w:p w14:paraId="59C926A2" w14:textId="77777777" w:rsidR="00F37437" w:rsidRPr="00504CC1" w:rsidRDefault="00F37437" w:rsidP="00CF0D1F">
      <w:pPr>
        <w:pStyle w:val="Heading1"/>
        <w:rPr>
          <w:lang w:val="en-GB"/>
        </w:rPr>
        <w:sectPr w:rsidR="00F37437" w:rsidRPr="00504CC1">
          <w:headerReference w:type="even" r:id="rId15"/>
          <w:pgSz w:w="11906" w:h="16838"/>
          <w:pgMar w:top="1411" w:right="1411" w:bottom="1411" w:left="1411" w:header="706" w:footer="706" w:gutter="0"/>
          <w:cols w:space="720"/>
        </w:sectPr>
      </w:pPr>
      <w:bookmarkStart w:id="109" w:name="_Toc95036885"/>
    </w:p>
    <w:p w14:paraId="14DC07F2" w14:textId="77777777" w:rsidR="00382389" w:rsidRPr="001F2FD1" w:rsidRDefault="00382389" w:rsidP="00CF0D1F">
      <w:pPr>
        <w:pStyle w:val="Heading1"/>
      </w:pPr>
      <w:bookmarkStart w:id="110" w:name="_Toc45712579"/>
      <w:r w:rsidRPr="001F2FD1">
        <w:lastRenderedPageBreak/>
        <w:t>Inledning/Introduction</w:t>
      </w:r>
      <w:bookmarkEnd w:id="109"/>
      <w:bookmarkEnd w:id="110"/>
    </w:p>
    <w:p w14:paraId="58298263" w14:textId="77777777" w:rsidR="00382389" w:rsidRDefault="00382389" w:rsidP="00CF0D1F">
      <w:pPr>
        <w:pStyle w:val="BrdtextutanindragparagraphtextNoindentation"/>
      </w:pPr>
      <w:r>
        <w:t xml:space="preserve">Denna mall ska fungera som en vägledning till författare som ännu inte har tillgång till mallar via sin institution. Det är viktigt för författaren att först kontrollera vilka skrivregler som gäller vid institutionen innan mallen används. De förslag som presenteras i denna mall är generella och endast rekommendationer och är inget krav. Avvikelser vid institutionerna kan naturligtvis förekomma. Använd ett typsnitt som är allmängiltigt och känt och undvik typsnitt utan serifer (t.ex. arial, helvetica m.fl.). Byt ut rubriknamn och/eller avlägsna de sidor som du inte behöver och anpassa mallen till just dina behov. Se även vår </w:t>
      </w:r>
      <w:hyperlink r:id="rId16" w:history="1">
        <w:r>
          <w:rPr>
            <w:rStyle w:val="Hyperlink"/>
          </w:rPr>
          <w:t>referensguide</w:t>
        </w:r>
      </w:hyperlink>
      <w:r>
        <w:t xml:space="preserve"> som också innehåller länkar till andra sidor.</w:t>
      </w:r>
    </w:p>
    <w:p w14:paraId="4B7C0800" w14:textId="77777777" w:rsidR="00382389" w:rsidRDefault="00382389" w:rsidP="00CF0D1F">
      <w:pPr>
        <w:pStyle w:val="BrdtextutanindragparagraphtextNoindentation"/>
      </w:pPr>
      <w:r>
        <w:t xml:space="preserve">Vid den elektroniska publiceringen på </w:t>
      </w:r>
      <w:hyperlink r:id="rId17" w:history="1">
        <w:r>
          <w:rPr>
            <w:rStyle w:val="Hyperlink"/>
          </w:rPr>
          <w:t>www.ep.liu.se</w:t>
        </w:r>
      </w:hyperlink>
      <w:r>
        <w:t xml:space="preserve"> är det viktigt att uppsatsen eller examensarbetet alltid börjar med titelsidan.</w:t>
      </w:r>
    </w:p>
    <w:p w14:paraId="704BC163" w14:textId="77777777" w:rsidR="00382389" w:rsidRPr="001F2FD1" w:rsidRDefault="00382389" w:rsidP="00CF0D1F">
      <w:pPr>
        <w:pStyle w:val="BrdtextutanindragparagraphtextNoindentation"/>
      </w:pPr>
    </w:p>
    <w:p w14:paraId="2546E78E" w14:textId="77777777" w:rsidR="00382389" w:rsidRPr="001F2FD1" w:rsidRDefault="00382389" w:rsidP="00CF0D1F">
      <w:pPr>
        <w:pStyle w:val="BrdtextutanindragparagraphtextNoindentation"/>
      </w:pPr>
    </w:p>
    <w:p w14:paraId="2C2DFE57" w14:textId="77777777" w:rsidR="00382389" w:rsidRPr="00E3242A" w:rsidRDefault="00382389" w:rsidP="00CF0D1F">
      <w:pPr>
        <w:pStyle w:val="BrdtextutanindragparagraphtextNoindentation"/>
        <w:rPr>
          <w:lang w:val="en-US"/>
        </w:rPr>
      </w:pPr>
      <w:r w:rsidRPr="00E3242A">
        <w:rPr>
          <w:lang w:val="en-US"/>
        </w:rPr>
        <w:t>Lycka till!</w:t>
      </w:r>
    </w:p>
    <w:p w14:paraId="7B831B94" w14:textId="77777777" w:rsidR="00382389" w:rsidRPr="00E3242A" w:rsidRDefault="00382389" w:rsidP="00CF0D1F">
      <w:pPr>
        <w:pStyle w:val="BrdtextutanindragparagraphtextNoindentation"/>
        <w:rPr>
          <w:lang w:val="en-US"/>
        </w:rPr>
      </w:pPr>
    </w:p>
    <w:p w14:paraId="6FC60402" w14:textId="77777777" w:rsidR="00382389" w:rsidRPr="00E3242A" w:rsidRDefault="00382389" w:rsidP="00CF0D1F">
      <w:pPr>
        <w:pStyle w:val="BrdtextutanindragparagraphtextNoindentation"/>
        <w:rPr>
          <w:lang w:val="en-US"/>
        </w:rPr>
      </w:pPr>
    </w:p>
    <w:p w14:paraId="1A94BBB0" w14:textId="77777777" w:rsidR="00382389" w:rsidRPr="00E3242A" w:rsidRDefault="00382389" w:rsidP="00CF0D1F">
      <w:pPr>
        <w:pStyle w:val="BrdtextutanindragparagraphtextNoindentation"/>
        <w:rPr>
          <w:lang w:val="en-US"/>
        </w:rPr>
      </w:pPr>
      <w:r w:rsidRPr="00E3242A">
        <w:rPr>
          <w:lang w:val="en-US"/>
        </w:rPr>
        <w:t xml:space="preserve">This template is a guide to authors who do not have access to templates via their departments. It is important for all authors to check which writing traditions that are valid at the department before using the template. All proposals, which are presented here are general and are only a recommendation and not a requirement. Deviations at the department may, of course, occur. Use only fonts, which are generally applicable and well known. Avoid fonts like Arial, Helvetica etc. Change the headline and/or remove the pages you do not need and adjust the template to your requirements. See also our </w:t>
      </w:r>
      <w:hyperlink r:id="rId18" w:history="1">
        <w:r w:rsidRPr="00E3242A">
          <w:rPr>
            <w:rStyle w:val="Hyperlink"/>
            <w:lang w:val="en-US"/>
          </w:rPr>
          <w:t>reference guide</w:t>
        </w:r>
      </w:hyperlink>
      <w:r w:rsidRPr="00E3242A">
        <w:rPr>
          <w:lang w:val="en-US"/>
        </w:rPr>
        <w:t>, which contains links to other pages.</w:t>
      </w:r>
    </w:p>
    <w:p w14:paraId="56F10542" w14:textId="77777777" w:rsidR="00382389" w:rsidRPr="00E3242A" w:rsidRDefault="00382389" w:rsidP="00CF0D1F">
      <w:pPr>
        <w:pStyle w:val="BrdtextutanindragparagraphtextNoindentation"/>
        <w:rPr>
          <w:lang w:val="en-US"/>
        </w:rPr>
      </w:pPr>
      <w:r w:rsidRPr="00E3242A">
        <w:rPr>
          <w:lang w:val="en-US"/>
        </w:rPr>
        <w:t xml:space="preserve">When publishing the thesis electronically at </w:t>
      </w:r>
      <w:hyperlink r:id="rId19" w:history="1">
        <w:r w:rsidRPr="00E3242A">
          <w:rPr>
            <w:rStyle w:val="Hyperlink"/>
            <w:lang w:val="en-US"/>
          </w:rPr>
          <w:t>www.ep.liu.se</w:t>
        </w:r>
      </w:hyperlink>
      <w:r w:rsidRPr="00E3242A">
        <w:rPr>
          <w:lang w:val="en-US"/>
        </w:rPr>
        <w:t xml:space="preserve"> it is important that the thesis begins with the title page.</w:t>
      </w:r>
    </w:p>
    <w:p w14:paraId="7763A943" w14:textId="77777777" w:rsidR="00382389" w:rsidRPr="00E3242A" w:rsidRDefault="00382389" w:rsidP="00CF0D1F">
      <w:pPr>
        <w:pStyle w:val="BrdtextutanindragparagraphtextNoindentation"/>
        <w:rPr>
          <w:lang w:val="en-US"/>
        </w:rPr>
      </w:pPr>
    </w:p>
    <w:p w14:paraId="45616BF2" w14:textId="77777777" w:rsidR="00382389" w:rsidRPr="00E3242A" w:rsidRDefault="00382389" w:rsidP="00CF0D1F">
      <w:pPr>
        <w:pStyle w:val="BrdtextutanindragparagraphtextNoindentation"/>
        <w:rPr>
          <w:lang w:val="en-US"/>
        </w:rPr>
      </w:pPr>
    </w:p>
    <w:p w14:paraId="4576FF73" w14:textId="77777777" w:rsidR="00382389" w:rsidRPr="001F2FD1" w:rsidRDefault="00382389" w:rsidP="00CF0D1F">
      <w:pPr>
        <w:pStyle w:val="BrdtextutanindragparagraphtextNoindentation"/>
      </w:pPr>
      <w:r w:rsidRPr="001F2FD1">
        <w:t>Good Luck!</w:t>
      </w:r>
    </w:p>
    <w:p w14:paraId="0132C522" w14:textId="77777777" w:rsidR="00382389" w:rsidRPr="001F2FD1" w:rsidRDefault="00382389" w:rsidP="00CF0D1F">
      <w:pPr>
        <w:pStyle w:val="BrdtextutanindragparagraphtextNoindentation"/>
      </w:pPr>
    </w:p>
    <w:p w14:paraId="13C1617A" w14:textId="77777777" w:rsidR="00F37437" w:rsidRDefault="00F37437" w:rsidP="00CF0D1F">
      <w:pPr>
        <w:pStyle w:val="Heading1"/>
        <w:sectPr w:rsidR="00F37437" w:rsidSect="00F37437">
          <w:type w:val="oddPage"/>
          <w:pgSz w:w="11906" w:h="16838"/>
          <w:pgMar w:top="1411" w:right="1411" w:bottom="1411" w:left="1411" w:header="706" w:footer="706" w:gutter="0"/>
          <w:cols w:space="720"/>
        </w:sectPr>
      </w:pPr>
      <w:bookmarkStart w:id="111" w:name="_Toc95036886"/>
    </w:p>
    <w:p w14:paraId="7CC53AAB" w14:textId="77777777" w:rsidR="00382389" w:rsidRPr="001F2FD1" w:rsidRDefault="00382389" w:rsidP="00CF0D1F">
      <w:pPr>
        <w:pStyle w:val="Heading1"/>
      </w:pPr>
      <w:bookmarkStart w:id="112" w:name="_Toc45712580"/>
      <w:r w:rsidRPr="001F2FD1">
        <w:lastRenderedPageBreak/>
        <w:t>Löptext/Article Text</w:t>
      </w:r>
      <w:bookmarkEnd w:id="111"/>
      <w:bookmarkEnd w:id="112"/>
    </w:p>
    <w:p w14:paraId="3568A40D" w14:textId="77777777" w:rsidR="00382389" w:rsidRDefault="00382389" w:rsidP="00CF0D1F">
      <w:pPr>
        <w:pStyle w:val="BrdtextutanindragparagraphtextNoindentation"/>
      </w:pPr>
      <w:r>
        <w:t xml:space="preserve">All text bör vara skriven med ett känt typsnitt som t.ex. </w:t>
      </w:r>
      <w:r>
        <w:rPr>
          <w:i/>
        </w:rPr>
        <w:t>Times New Roman</w:t>
      </w:r>
      <w:r>
        <w:t xml:space="preserve"> med teckenstorlek 12 p. Var vänlig undvik andra teckensnitt. Raka vänster- och högermarginaler bör användas. Den första raden efter en rubrik bör inte vara indragen. Den första raden i andra stycket efter en rubrik kan vara indragen med 0,5 cm. </w:t>
      </w:r>
    </w:p>
    <w:p w14:paraId="0A6A546D" w14:textId="77777777" w:rsidR="00382389" w:rsidRPr="001F2FD1" w:rsidRDefault="00382389" w:rsidP="00CF0D1F">
      <w:pPr>
        <w:pStyle w:val="BrdtextmedindragParagraphtextIndentation"/>
        <w:rPr>
          <w:lang w:val="en-US"/>
        </w:rPr>
      </w:pPr>
      <w:r>
        <w:t xml:space="preserve">Tips: Alla siffror kan minskas med en punkt för att förbättra utseendet på uppsatsen. Detta gäller även siffror i fotnötter, figurrubriker, etc. Exempel: Om texten är i 12 punkter minskas alla siffror ned till 11 punkters storlek. Om texten är skriven med 11 punkter minskas siffrorna ned till 9 punkter. </w:t>
      </w:r>
      <w:r w:rsidRPr="001F2FD1">
        <w:rPr>
          <w:lang w:val="en-US"/>
        </w:rPr>
        <w:t xml:space="preserve">Använda funktionen </w:t>
      </w:r>
      <w:r w:rsidRPr="001F2FD1">
        <w:rPr>
          <w:i/>
          <w:lang w:val="en-US"/>
        </w:rPr>
        <w:t>Sök/Ersätt</w:t>
      </w:r>
      <w:r w:rsidRPr="001F2FD1">
        <w:rPr>
          <w:lang w:val="en-US"/>
        </w:rPr>
        <w:t>.</w:t>
      </w:r>
    </w:p>
    <w:p w14:paraId="2C359AF0" w14:textId="77777777" w:rsidR="00382389" w:rsidRPr="00E3242A" w:rsidRDefault="00382389" w:rsidP="00CF0D1F">
      <w:pPr>
        <w:pStyle w:val="BrdtextutanindragparagraphtextNoindentation"/>
        <w:rPr>
          <w:lang w:val="en-US"/>
        </w:rPr>
      </w:pPr>
    </w:p>
    <w:p w14:paraId="1F85ABA7" w14:textId="77777777" w:rsidR="00382389" w:rsidRPr="00E3242A" w:rsidRDefault="00382389" w:rsidP="00CF0D1F">
      <w:pPr>
        <w:pStyle w:val="BrdtextutanindragparagraphtextNoindentation"/>
        <w:rPr>
          <w:lang w:val="en-US"/>
        </w:rPr>
      </w:pPr>
      <w:r w:rsidRPr="00E3242A">
        <w:rPr>
          <w:lang w:val="en-US"/>
        </w:rPr>
        <w:t xml:space="preserve">All text should be written with a common and well-known font, for example </w:t>
      </w:r>
      <w:r w:rsidRPr="00E3242A">
        <w:rPr>
          <w:i/>
          <w:lang w:val="en-US"/>
        </w:rPr>
        <w:t>Times New Roman</w:t>
      </w:r>
      <w:r w:rsidRPr="00E3242A">
        <w:rPr>
          <w:lang w:val="en-US"/>
        </w:rPr>
        <w:t xml:space="preserve">, font size 12 p. do not use any other fonts. Straight margins should be used both left and right. Please do not divide words into syllables at the end of lines. The first word in the first line after a headline should not be indented. In the second paragraph the first line should be indented 0.5 cm (0.2"). </w:t>
      </w:r>
    </w:p>
    <w:p w14:paraId="6616DD90" w14:textId="77777777" w:rsidR="00382389" w:rsidRPr="00E3242A" w:rsidRDefault="00382389" w:rsidP="00CF0D1F">
      <w:pPr>
        <w:pStyle w:val="BrdtextmedindragParagraphtextIndentation"/>
        <w:rPr>
          <w:lang w:val="en-US"/>
        </w:rPr>
      </w:pPr>
      <w:r w:rsidRPr="00E3242A">
        <w:rPr>
          <w:lang w:val="en-US"/>
        </w:rPr>
        <w:t xml:space="preserve">Tips: All numbers may be reduced by one point in the text including the footnotes, figure headlines, figure numbers, etc. This gives the thesis a better appearance. For example, if the text is in 12 p, all numbers may be written in 11 p; if the text is in 10 p, the numbers may be written in 9 p. Use the function </w:t>
      </w:r>
      <w:r w:rsidRPr="00E3242A">
        <w:rPr>
          <w:i/>
          <w:lang w:val="en-US"/>
        </w:rPr>
        <w:t>Search/Replace</w:t>
      </w:r>
      <w:r w:rsidRPr="00E3242A">
        <w:rPr>
          <w:lang w:val="en-US"/>
        </w:rPr>
        <w:t>.</w:t>
      </w:r>
    </w:p>
    <w:p w14:paraId="163ECA7C" w14:textId="77777777" w:rsidR="00382389" w:rsidRPr="001F2FD1" w:rsidRDefault="00382389" w:rsidP="00CF0D1F">
      <w:pPr>
        <w:pStyle w:val="Heading2"/>
      </w:pPr>
      <w:bookmarkStart w:id="113" w:name="_Toc95036887"/>
      <w:bookmarkStart w:id="114" w:name="_Toc45712581"/>
      <w:r w:rsidRPr="001F2FD1">
        <w:t>Rubriker/Headlines</w:t>
      </w:r>
      <w:bookmarkEnd w:id="113"/>
      <w:bookmarkEnd w:id="114"/>
    </w:p>
    <w:p w14:paraId="01EAC37A" w14:textId="77777777" w:rsidR="00382389" w:rsidRDefault="00382389" w:rsidP="00CF0D1F">
      <w:pPr>
        <w:pStyle w:val="BrdtextutanindragparagraphtextNoindentation"/>
      </w:pPr>
      <w:r>
        <w:t>Använd högst tre rubriknivåer. Flera nivåer gör texten svårläst: kapiteltiteln (rubrik 1) och om nödvändigt underrubrik till huvudrubriken. Övriga nivåer är underrubrik två och tre. Avsluta aldrig en rubrik med punkt. Avstava aldrig en rubrik om den är för lång. Gör en radbrytning och låt den gå över två rader. Här nedan finns flera exempel på rubriker.</w:t>
      </w:r>
    </w:p>
    <w:p w14:paraId="2659DD4A" w14:textId="77777777" w:rsidR="00382389" w:rsidRPr="001F2FD1" w:rsidRDefault="00382389" w:rsidP="00CF0D1F">
      <w:pPr>
        <w:pStyle w:val="BrdtextutanindragparagraphtextNoindentation"/>
      </w:pPr>
    </w:p>
    <w:p w14:paraId="608B1BAD" w14:textId="77777777" w:rsidR="00382389" w:rsidRPr="00E3242A" w:rsidRDefault="00382389" w:rsidP="00CF0D1F">
      <w:pPr>
        <w:pStyle w:val="BrdtextutanindragparagraphtextNoindentation"/>
        <w:rPr>
          <w:lang w:val="en-US"/>
        </w:rPr>
      </w:pPr>
      <w:r w:rsidRPr="001F2FD1">
        <w:t xml:space="preserve">Use only three levels of headlines. </w:t>
      </w:r>
      <w:r w:rsidRPr="00E3242A">
        <w:rPr>
          <w:lang w:val="en-US"/>
        </w:rPr>
        <w:t>Added levels make the text difficult to read: chapter title (level one) and, if necessary, a subtitle to the main title. Remaining levels are subtitle two (level two) and subtitle three (level three). All headlines should be written with the first letter in each word capitalised except for words such as prepositions (at, for, in, of, to, etc.). Never end a headline with a full stop. If the headline is too long, do not divide a headline into syllables. Split up the headline into two lines instead. The headlines below serve as examples.</w:t>
      </w:r>
    </w:p>
    <w:p w14:paraId="53B1AABE" w14:textId="77777777" w:rsidR="00382389" w:rsidRPr="001F2FD1" w:rsidRDefault="00382389" w:rsidP="00CF0D1F">
      <w:pPr>
        <w:pStyle w:val="Heading2"/>
      </w:pPr>
      <w:bookmarkStart w:id="115" w:name="_Toc45712582"/>
      <w:bookmarkStart w:id="116" w:name="OLE_LINK1"/>
      <w:r w:rsidRPr="001F2FD1">
        <w:t xml:space="preserve">Jämna och ojämna sidor/Odd and </w:t>
      </w:r>
      <w:r w:rsidR="00870066">
        <w:t>E</w:t>
      </w:r>
      <w:r w:rsidRPr="001F2FD1">
        <w:t xml:space="preserve">ven </w:t>
      </w:r>
      <w:r w:rsidR="00870066">
        <w:t>P</w:t>
      </w:r>
      <w:r w:rsidRPr="001F2FD1">
        <w:t>ages</w:t>
      </w:r>
      <w:bookmarkEnd w:id="115"/>
    </w:p>
    <w:p w14:paraId="61F00E44" w14:textId="77777777" w:rsidR="00382389" w:rsidRDefault="00382389" w:rsidP="00CF0D1F">
      <w:pPr>
        <w:pStyle w:val="BrdtextutanindragparagraphtextNoindentation"/>
      </w:pPr>
      <w:r>
        <w:t>Ett nytt kapitel brukar oftast börja på uppslagets högra sida d.v.s. en ojämn sida. Om föregående kapitel slutar på en ojämn sida måste ett blanksida läggas till. Om ett kapitel slutar på sidan 33 läggs en blanksida till så att nästa kapitel börja på sidan 35. Se t.ex. sammanfattningen, förordet, innehållsförteckningen eller inledningen som exempel.</w:t>
      </w:r>
    </w:p>
    <w:p w14:paraId="51603F56" w14:textId="77777777" w:rsidR="00382389" w:rsidRPr="001F2FD1" w:rsidRDefault="00382389" w:rsidP="00CF0D1F"/>
    <w:p w14:paraId="746AB103" w14:textId="77777777" w:rsidR="00382389" w:rsidRPr="00E3242A" w:rsidRDefault="00382389" w:rsidP="00CF0D1F">
      <w:pPr>
        <w:pStyle w:val="BrdtextutanindragparagraphtextNoindentation"/>
        <w:rPr>
          <w:lang w:val="en-US"/>
        </w:rPr>
      </w:pPr>
      <w:r w:rsidRPr="00E3242A">
        <w:rPr>
          <w:lang w:val="en-US"/>
        </w:rPr>
        <w:t>A new chapter usually starts on the right side of a spread i.e. an odd page. If the previous chapter ends on an even page you have to add a blank page. If a chapter ends on page 33 a blank page is inserted so that the next chapter starts on page 35. As an example have a look at the abstract, acknowledgement, table of contents or the introduction.</w:t>
      </w:r>
    </w:p>
    <w:p w14:paraId="3C15BA13" w14:textId="77777777" w:rsidR="00382389" w:rsidRDefault="00382389" w:rsidP="00CF0D1F">
      <w:pPr>
        <w:pStyle w:val="Heading1"/>
      </w:pPr>
      <w:bookmarkStart w:id="117" w:name="_Toc45712583"/>
      <w:bookmarkStart w:id="118" w:name="_Toc95036888"/>
      <w:bookmarkEnd w:id="116"/>
      <w:r>
        <w:t xml:space="preserve">Dokumentation av källa/Documentation </w:t>
      </w:r>
      <w:r w:rsidR="00764F40">
        <w:t>S</w:t>
      </w:r>
      <w:r>
        <w:t>ystem</w:t>
      </w:r>
      <w:bookmarkEnd w:id="117"/>
    </w:p>
    <w:p w14:paraId="289039A7" w14:textId="77777777" w:rsidR="00382389" w:rsidRDefault="00382389" w:rsidP="00CF0D1F">
      <w:pPr>
        <w:pStyle w:val="BrdtextutanindragparagraphtextNoindentation"/>
      </w:pPr>
      <w:r>
        <w:t xml:space="preserve">De två vanligaste sätten att dokumentera en källa är Harvard- och Oxfordsystemet. Harvardsystemet är vanligast förekommande inom natur- och socialvetenskapliga områden och med detta system skrivs källan, oftast inom parentes, med författarens efternamn och publikationsåret. Oxfordsystemet är vanligast inom historia, litteratur och humaniora och källan anges i en fotnot med bibliografiska </w:t>
      </w:r>
      <w:r>
        <w:lastRenderedPageBreak/>
        <w:t xml:space="preserve">uppgifter och en fullständig bibliografi i slutet av uppsatsen. Här nedan visas endast några enkla exempel för utförligare information se även </w:t>
      </w:r>
      <w:hyperlink r:id="rId20" w:history="1">
        <w:r>
          <w:rPr>
            <w:rStyle w:val="Hyperlink"/>
          </w:rPr>
          <w:t>Examples of Chicago-Style Documentation.</w:t>
        </w:r>
      </w:hyperlink>
    </w:p>
    <w:p w14:paraId="400091D6" w14:textId="77777777" w:rsidR="00382389" w:rsidRPr="001F2FD1" w:rsidRDefault="00382389" w:rsidP="00CF0D1F"/>
    <w:p w14:paraId="70E7943C" w14:textId="77777777" w:rsidR="00382389" w:rsidRPr="00E3242A" w:rsidRDefault="00382389" w:rsidP="00CF0D1F">
      <w:pPr>
        <w:pStyle w:val="BrdtextutanindragparagraphtextNoindentation"/>
        <w:rPr>
          <w:lang w:val="en-US"/>
        </w:rPr>
      </w:pPr>
      <w:r w:rsidRPr="00E3242A">
        <w:rPr>
          <w:lang w:val="en-US"/>
        </w:rPr>
        <w:t xml:space="preserve">The two most commonly used systems of documenting a source are the Oxford and Harvard systems also known as Humanities style and the Author-date system. Physical, natural science and social science mostly use the Harvard system and the sources are briefly cited in the text, usually in parentheses, by author’s last name and publication date. The short citations are amplified in a list of references with a full bibliographic information. History, literature and the arts use the Oxford system. It presents the source as a footnote with bibliographic information and a bibliographic list in the end of the work. Below are some simple examples. For further information see also the </w:t>
      </w:r>
      <w:hyperlink r:id="rId21" w:history="1">
        <w:r w:rsidRPr="00E3242A">
          <w:rPr>
            <w:rStyle w:val="Hyperlink"/>
            <w:lang w:val="en-US"/>
          </w:rPr>
          <w:t>Examples of Chicago-Style Documentation</w:t>
        </w:r>
      </w:hyperlink>
      <w:r w:rsidRPr="00E3242A">
        <w:rPr>
          <w:lang w:val="en-US"/>
        </w:rPr>
        <w:t>.</w:t>
      </w:r>
    </w:p>
    <w:p w14:paraId="7F2EA54C" w14:textId="77777777" w:rsidR="00382389" w:rsidRPr="001F2FD1" w:rsidRDefault="00382389" w:rsidP="00CF0D1F">
      <w:pPr>
        <w:pStyle w:val="Heading2"/>
      </w:pPr>
      <w:bookmarkStart w:id="119" w:name="_Toc45712584"/>
      <w:r w:rsidRPr="001F2FD1">
        <w:t xml:space="preserve">Oxfordsystemet/The Oxford </w:t>
      </w:r>
      <w:r w:rsidR="00870066">
        <w:t>S</w:t>
      </w:r>
      <w:r w:rsidRPr="001F2FD1">
        <w:t>ystem</w:t>
      </w:r>
      <w:bookmarkEnd w:id="119"/>
    </w:p>
    <w:p w14:paraId="3B885D34" w14:textId="77777777" w:rsidR="00382389" w:rsidRPr="001F2FD1" w:rsidRDefault="00382389" w:rsidP="00CF0D1F">
      <w:pPr>
        <w:pStyle w:val="BrdtextutanindragparagraphtextNoindentation"/>
      </w:pPr>
      <w:bookmarkStart w:id="120" w:name="_Toc95036889"/>
      <w:bookmarkEnd w:id="118"/>
      <w:r w:rsidRPr="001F2FD1">
        <w:t>Alla fotnötter kan skrivas enligt nedan med ett indrag om 5 cm från siffran räknat och andra raden ska börja där den första började. En referens till en bok kan se ut som exemplet nedan. Texten i Times New Roman 10 punkter och siffrorna i 9 punkter.</w:t>
      </w:r>
    </w:p>
    <w:p w14:paraId="796C72D2" w14:textId="77777777" w:rsidR="00382389" w:rsidRPr="001F2FD1" w:rsidRDefault="00382389" w:rsidP="00CF0D1F">
      <w:pPr>
        <w:pStyle w:val="BrdtextutanindragparagraphtextNoindentation"/>
      </w:pPr>
    </w:p>
    <w:p w14:paraId="507DE7D0" w14:textId="77777777" w:rsidR="00382389" w:rsidRPr="00E3242A" w:rsidRDefault="00382389" w:rsidP="00CF0D1F">
      <w:pPr>
        <w:pStyle w:val="BrdtextutanindragparagraphtextNoindentation"/>
        <w:rPr>
          <w:lang w:val="en-US"/>
        </w:rPr>
      </w:pPr>
      <w:r w:rsidRPr="00E3242A">
        <w:rPr>
          <w:lang w:val="en-US"/>
        </w:rPr>
        <w:t>All footnotes may be written following the examples below indented 0,5 cm (0.2") and with the second line starting at the margin. A reference to a book should be written as the example below. Footnote text in Times New Roman size 10 p and numbers in size 9 p.</w:t>
      </w:r>
    </w:p>
    <w:p w14:paraId="0932E444" w14:textId="77777777" w:rsidR="00382389" w:rsidRPr="00E3242A" w:rsidRDefault="00382389" w:rsidP="00CF0D1F">
      <w:pPr>
        <w:pStyle w:val="Heading3"/>
        <w:rPr>
          <w:lang w:val="en-US"/>
        </w:rPr>
      </w:pPr>
      <w:bookmarkStart w:id="121" w:name="_Toc45712585"/>
      <w:r w:rsidRPr="00E3242A">
        <w:rPr>
          <w:lang w:val="en-US"/>
        </w:rPr>
        <w:t>Böcker /Books</w:t>
      </w:r>
      <w:bookmarkEnd w:id="120"/>
      <w:bookmarkEnd w:id="121"/>
    </w:p>
    <w:p w14:paraId="006BC60B" w14:textId="77777777" w:rsidR="00382389" w:rsidRPr="00E3242A" w:rsidRDefault="00382389" w:rsidP="00CF0D1F">
      <w:pPr>
        <w:pStyle w:val="Footnote"/>
        <w:rPr>
          <w:lang w:val="en-US"/>
        </w:rPr>
      </w:pPr>
      <w:r w:rsidRPr="00E3242A">
        <w:rPr>
          <w:lang w:val="en-US"/>
        </w:rPr>
        <w:t>1.</w:t>
      </w:r>
      <w:r w:rsidRPr="00E3242A">
        <w:rPr>
          <w:lang w:val="en-US"/>
        </w:rPr>
        <w:tab/>
        <w:t xml:space="preserve">Jane Lewis, What Price Community Medicine? The Philosophy, Practice and Politics of Public Health since 1919 (Brighton, 1986), </w:t>
      </w:r>
      <w:r w:rsidRPr="00E3242A">
        <w:rPr>
          <w:sz w:val="22"/>
          <w:lang w:val="en-US"/>
        </w:rPr>
        <w:t>pp.</w:t>
      </w:r>
      <w:r w:rsidRPr="00E3242A">
        <w:rPr>
          <w:lang w:val="en-US"/>
        </w:rPr>
        <w:t xml:space="preserve"> 10–11.</w:t>
      </w:r>
    </w:p>
    <w:p w14:paraId="41995675" w14:textId="77777777" w:rsidR="00382389" w:rsidRPr="00E3242A" w:rsidRDefault="00382389" w:rsidP="00CF0D1F">
      <w:pPr>
        <w:pStyle w:val="Footnote"/>
        <w:rPr>
          <w:lang w:val="en-US"/>
        </w:rPr>
      </w:pPr>
      <w:r w:rsidRPr="00E3242A">
        <w:rPr>
          <w:lang w:val="en-US"/>
        </w:rPr>
        <w:t>2.</w:t>
      </w:r>
      <w:r w:rsidRPr="00E3242A">
        <w:rPr>
          <w:lang w:val="en-US"/>
        </w:rPr>
        <w:tab/>
        <w:t xml:space="preserve">Virginia Berridge, </w:t>
      </w:r>
      <w:r w:rsidRPr="00E3242A">
        <w:rPr>
          <w:i/>
          <w:lang w:val="en-US"/>
        </w:rPr>
        <w:t>Health and Society in Britain since 1939.</w:t>
      </w:r>
      <w:r w:rsidRPr="00E3242A">
        <w:rPr>
          <w:lang w:val="en-US"/>
        </w:rPr>
        <w:t xml:space="preserve"> Studies in Economic and Social History (Cambridge, 1999), </w:t>
      </w:r>
      <w:r w:rsidRPr="00E3242A">
        <w:rPr>
          <w:sz w:val="22"/>
          <w:lang w:val="en-US"/>
        </w:rPr>
        <w:t>pp.</w:t>
      </w:r>
      <w:r w:rsidRPr="00E3242A">
        <w:rPr>
          <w:lang w:val="en-US"/>
        </w:rPr>
        <w:t xml:space="preserve"> 20–21.</w:t>
      </w:r>
    </w:p>
    <w:p w14:paraId="3296A4C4" w14:textId="77777777" w:rsidR="00382389" w:rsidRPr="00E3242A" w:rsidRDefault="00382389" w:rsidP="00CF0D1F">
      <w:pPr>
        <w:pStyle w:val="Heading3"/>
        <w:rPr>
          <w:lang w:val="en-US"/>
        </w:rPr>
      </w:pPr>
      <w:bookmarkStart w:id="122" w:name="_Toc95036890"/>
      <w:bookmarkStart w:id="123" w:name="_Toc45712586"/>
      <w:r w:rsidRPr="00E3242A">
        <w:rPr>
          <w:lang w:val="en-US"/>
        </w:rPr>
        <w:t>Artiklar/Articles</w:t>
      </w:r>
      <w:bookmarkEnd w:id="122"/>
      <w:bookmarkEnd w:id="123"/>
    </w:p>
    <w:p w14:paraId="583BC579" w14:textId="77777777" w:rsidR="00382389" w:rsidRPr="00E3242A" w:rsidRDefault="00382389" w:rsidP="00CF0D1F">
      <w:pPr>
        <w:pStyle w:val="Footnote"/>
        <w:rPr>
          <w:lang w:val="en-US"/>
        </w:rPr>
      </w:pPr>
      <w:r w:rsidRPr="00E3242A">
        <w:rPr>
          <w:lang w:val="en-US"/>
        </w:rPr>
        <w:t>3.</w:t>
      </w:r>
      <w:r w:rsidRPr="00E3242A">
        <w:rPr>
          <w:lang w:val="en-US"/>
        </w:rPr>
        <w:tab/>
        <w:t xml:space="preserve">Asa Briggs, “Cholera and Society in the Nineteenth Century”, </w:t>
      </w:r>
      <w:r w:rsidRPr="00E3242A">
        <w:rPr>
          <w:i/>
          <w:lang w:val="en-US"/>
        </w:rPr>
        <w:t>Past and Present</w:t>
      </w:r>
      <w:r w:rsidRPr="00E3242A">
        <w:rPr>
          <w:lang w:val="en-US"/>
        </w:rPr>
        <w:t>, 19 (1961), 76-96.</w:t>
      </w:r>
    </w:p>
    <w:p w14:paraId="08139DBC" w14:textId="77777777" w:rsidR="00382389" w:rsidRPr="00E3242A" w:rsidRDefault="00382389" w:rsidP="00CF0D1F">
      <w:pPr>
        <w:pStyle w:val="Footnote"/>
        <w:rPr>
          <w:lang w:val="en-US"/>
        </w:rPr>
      </w:pPr>
      <w:r w:rsidRPr="00E3242A">
        <w:rPr>
          <w:lang w:val="en-US"/>
        </w:rPr>
        <w:t>4.</w:t>
      </w:r>
      <w:r w:rsidRPr="00E3242A">
        <w:rPr>
          <w:lang w:val="en-US"/>
        </w:rPr>
        <w:tab/>
        <w:t xml:space="preserve">Dorothy Porter, “Stratification and its discontents: professionalization and conflict in the British public health service, 1848–1914”, in E. Fee and R. M. Acheson, eds., </w:t>
      </w:r>
      <w:r w:rsidRPr="00E3242A">
        <w:rPr>
          <w:i/>
          <w:lang w:val="en-US"/>
        </w:rPr>
        <w:t>A History of Public Health</w:t>
      </w:r>
      <w:r w:rsidRPr="00E3242A">
        <w:rPr>
          <w:lang w:val="en-US"/>
        </w:rPr>
        <w:t xml:space="preserve"> (Oxford, 1991), p. 115.</w:t>
      </w:r>
    </w:p>
    <w:p w14:paraId="7396E28D" w14:textId="77777777" w:rsidR="00382389" w:rsidRPr="00E3242A" w:rsidRDefault="00382389" w:rsidP="00CF0D1F">
      <w:pPr>
        <w:pStyle w:val="Heading2"/>
        <w:rPr>
          <w:lang w:val="en-US"/>
        </w:rPr>
      </w:pPr>
      <w:bookmarkStart w:id="124" w:name="_Toc45712587"/>
      <w:r w:rsidRPr="00E3242A">
        <w:rPr>
          <w:lang w:val="en-US"/>
        </w:rPr>
        <w:t xml:space="preserve">Harvardsystemet/The Harvard </w:t>
      </w:r>
      <w:r w:rsidR="00870066">
        <w:rPr>
          <w:lang w:val="en-US"/>
        </w:rPr>
        <w:t>S</w:t>
      </w:r>
      <w:r w:rsidRPr="00E3242A">
        <w:rPr>
          <w:lang w:val="en-US"/>
        </w:rPr>
        <w:t>ystem</w:t>
      </w:r>
      <w:bookmarkEnd w:id="124"/>
    </w:p>
    <w:p w14:paraId="7E7E3055" w14:textId="77777777" w:rsidR="00382389" w:rsidRPr="00E3242A" w:rsidRDefault="00382389" w:rsidP="00CF0D1F">
      <w:pPr>
        <w:pStyle w:val="Heading3"/>
        <w:rPr>
          <w:lang w:val="en-US"/>
        </w:rPr>
      </w:pPr>
      <w:bookmarkStart w:id="125" w:name="_Toc45712588"/>
      <w:r w:rsidRPr="00E3242A">
        <w:rPr>
          <w:lang w:val="en-US"/>
        </w:rPr>
        <w:t>Böcker/Books</w:t>
      </w:r>
      <w:bookmarkEnd w:id="125"/>
    </w:p>
    <w:p w14:paraId="4A11297C" w14:textId="77777777" w:rsidR="00382389" w:rsidRPr="00E3242A" w:rsidRDefault="00382389" w:rsidP="00CF0D1F">
      <w:pPr>
        <w:pStyle w:val="Footnote"/>
        <w:rPr>
          <w:lang w:val="en-US"/>
        </w:rPr>
      </w:pPr>
      <w:r w:rsidRPr="00E3242A">
        <w:rPr>
          <w:lang w:val="en-US"/>
        </w:rPr>
        <w:t>(Levis 1986) here the text continues to the next citation (Berridge 1999).</w:t>
      </w:r>
    </w:p>
    <w:p w14:paraId="0F715696" w14:textId="77777777" w:rsidR="00382389" w:rsidRPr="00E3242A" w:rsidRDefault="00382389" w:rsidP="00CF0D1F">
      <w:pPr>
        <w:pStyle w:val="Heading3"/>
        <w:rPr>
          <w:lang w:val="en-US"/>
        </w:rPr>
      </w:pPr>
      <w:bookmarkStart w:id="126" w:name="_Toc45712589"/>
      <w:r w:rsidRPr="00E3242A">
        <w:rPr>
          <w:lang w:val="en-US"/>
        </w:rPr>
        <w:t>Artiklar/Articles</w:t>
      </w:r>
      <w:bookmarkEnd w:id="126"/>
    </w:p>
    <w:p w14:paraId="0A13787C" w14:textId="77777777" w:rsidR="00382389" w:rsidRPr="00E3242A" w:rsidRDefault="00382389" w:rsidP="00CF0D1F">
      <w:pPr>
        <w:pStyle w:val="Footnote"/>
        <w:rPr>
          <w:lang w:val="en-US"/>
        </w:rPr>
      </w:pPr>
      <w:r w:rsidRPr="00E3242A">
        <w:rPr>
          <w:lang w:val="en-US"/>
        </w:rPr>
        <w:t>(Briggs 1961, 76–96) and some more text to the next cite (Porter 1991, 115).</w:t>
      </w:r>
    </w:p>
    <w:p w14:paraId="2801E52C" w14:textId="77777777" w:rsidR="00382389" w:rsidRPr="001F2FD1" w:rsidRDefault="00382389" w:rsidP="00CF0D1F">
      <w:pPr>
        <w:pStyle w:val="Heading3"/>
      </w:pPr>
      <w:bookmarkStart w:id="127" w:name="_Toc45712590"/>
      <w:r w:rsidRPr="001F2FD1">
        <w:t>Hänvisningar till Internet/References to the Internet</w:t>
      </w:r>
      <w:bookmarkEnd w:id="127"/>
    </w:p>
    <w:p w14:paraId="6BC17E55" w14:textId="77777777" w:rsidR="00382389" w:rsidRDefault="00382389" w:rsidP="00CF0D1F">
      <w:pPr>
        <w:pStyle w:val="BrdtextutanindragparagraphtextNoindentation"/>
      </w:pPr>
      <w:r>
        <w:t xml:space="preserve">Se vår sida om </w:t>
      </w:r>
      <w:hyperlink r:id="rId22" w:history="1">
        <w:r>
          <w:rPr>
            <w:rStyle w:val="Hyperlink"/>
          </w:rPr>
          <w:t>hur man refererar till en URL-adress</w:t>
        </w:r>
      </w:hyperlink>
      <w:r>
        <w:t>.</w:t>
      </w:r>
    </w:p>
    <w:p w14:paraId="7918694D" w14:textId="77777777" w:rsidR="00382389" w:rsidRPr="00CF0D1F" w:rsidRDefault="00382389" w:rsidP="00CF0D1F">
      <w:pPr>
        <w:pStyle w:val="BrdtextutanindragparagraphtextNoindentation"/>
        <w:rPr>
          <w:lang w:val="en-US"/>
        </w:rPr>
      </w:pPr>
      <w:r w:rsidRPr="00CF0D1F">
        <w:rPr>
          <w:lang w:val="en-US"/>
        </w:rPr>
        <w:t>Se</w:t>
      </w:r>
      <w:r w:rsidR="00CF0D1F" w:rsidRPr="00CF0D1F">
        <w:rPr>
          <w:lang w:val="en-US"/>
        </w:rPr>
        <w:t>e</w:t>
      </w:r>
      <w:r w:rsidRPr="00CF0D1F">
        <w:rPr>
          <w:lang w:val="en-US"/>
        </w:rPr>
        <w:t xml:space="preserve"> our page on </w:t>
      </w:r>
      <w:hyperlink r:id="rId23" w:history="1">
        <w:r w:rsidRPr="00CF0D1F">
          <w:rPr>
            <w:rStyle w:val="Hyperlink"/>
            <w:lang w:val="en-US"/>
          </w:rPr>
          <w:t>how to refer to an URL-address</w:t>
        </w:r>
      </w:hyperlink>
      <w:r w:rsidRPr="00CF0D1F">
        <w:rPr>
          <w:lang w:val="en-US"/>
        </w:rPr>
        <w:t>.</w:t>
      </w:r>
    </w:p>
    <w:p w14:paraId="388CBADD" w14:textId="77777777" w:rsidR="00F37437" w:rsidRDefault="00F37437" w:rsidP="00CF0D1F">
      <w:pPr>
        <w:pStyle w:val="Heading1"/>
        <w:sectPr w:rsidR="00F37437" w:rsidSect="00F37437">
          <w:type w:val="oddPage"/>
          <w:pgSz w:w="11906" w:h="16838"/>
          <w:pgMar w:top="1411" w:right="1411" w:bottom="1411" w:left="1411" w:header="706" w:footer="706" w:gutter="0"/>
          <w:cols w:space="720"/>
        </w:sectPr>
      </w:pPr>
      <w:bookmarkStart w:id="128" w:name="_Toc95036891"/>
    </w:p>
    <w:p w14:paraId="09E98EEC" w14:textId="77777777" w:rsidR="00382389" w:rsidRPr="001F2FD1" w:rsidRDefault="00382389" w:rsidP="00CF0D1F">
      <w:pPr>
        <w:pStyle w:val="Heading1"/>
      </w:pPr>
      <w:bookmarkStart w:id="129" w:name="_Toc45712591"/>
      <w:r w:rsidRPr="001F2FD1">
        <w:lastRenderedPageBreak/>
        <w:t>Bilder/Images</w:t>
      </w:r>
      <w:bookmarkEnd w:id="128"/>
      <w:bookmarkEnd w:id="129"/>
    </w:p>
    <w:p w14:paraId="601CB705" w14:textId="77777777" w:rsidR="00382389" w:rsidRDefault="00382389" w:rsidP="00CF0D1F">
      <w:pPr>
        <w:pStyle w:val="BrdtextutanindragparagraphtextNoindentation"/>
      </w:pPr>
      <w:r>
        <w:t>Helst bör alla bilder och övrig grafik inkluderas i dokumentet som formaten tif- eller bmp men minsta upplösning av 300 ppi eller högre för den tryckta versionen. I elektroniska versionen måste upplösningen minskas annars kan filen bli för stor för att publicera elektron</w:t>
      </w:r>
      <w:r w:rsidR="00383B99">
        <w:t>is</w:t>
      </w:r>
      <w:r>
        <w:t>k</w:t>
      </w:r>
      <w:r w:rsidR="00383B99">
        <w:t>t</w:t>
      </w:r>
      <w:r>
        <w:t>. Observera att om du publicerar din uppsats elektroniskt kan du behålla alla eventuella färger i grafiken. Den tryckta versionen är oftast tryckt i svart/vit utom för bokomslaget.</w:t>
      </w:r>
    </w:p>
    <w:p w14:paraId="48A61900" w14:textId="77777777" w:rsidR="00382389" w:rsidRPr="001F2FD1" w:rsidRDefault="00382389" w:rsidP="00CF0D1F">
      <w:pPr>
        <w:pStyle w:val="BrdtextmedindragParagraphtextIndentation"/>
        <w:rPr>
          <w:lang w:val="en-US"/>
        </w:rPr>
      </w:pPr>
      <w:r>
        <w:t xml:space="preserve">Vid arbetet med vetenskapliga texter och bilder är det är viktigt att känna till rådande upphovsrättslag. </w:t>
      </w:r>
      <w:r w:rsidRPr="001F2FD1">
        <w:rPr>
          <w:lang w:val="en-US"/>
        </w:rPr>
        <w:t xml:space="preserve">Se gärna vår sida om </w:t>
      </w:r>
      <w:hyperlink r:id="rId24" w:history="1">
        <w:r w:rsidRPr="001F2FD1">
          <w:rPr>
            <w:rStyle w:val="Hyperlink"/>
            <w:lang w:val="en-US"/>
          </w:rPr>
          <w:t>upphovsrätt</w:t>
        </w:r>
      </w:hyperlink>
      <w:r w:rsidRPr="001F2FD1">
        <w:rPr>
          <w:lang w:val="en-US"/>
        </w:rPr>
        <w:t>.</w:t>
      </w:r>
    </w:p>
    <w:p w14:paraId="2719FB34" w14:textId="77777777" w:rsidR="00382389" w:rsidRPr="00E3242A" w:rsidRDefault="00382389" w:rsidP="00CF0D1F">
      <w:pPr>
        <w:pStyle w:val="BrdtextutanindragparagraphtextNoindentation"/>
        <w:rPr>
          <w:lang w:val="en-US"/>
        </w:rPr>
      </w:pPr>
    </w:p>
    <w:p w14:paraId="2AC6CA71" w14:textId="77777777" w:rsidR="00382389" w:rsidRPr="00E3242A" w:rsidRDefault="00382389" w:rsidP="00CF0D1F">
      <w:pPr>
        <w:pStyle w:val="BrdtextutanindragparagraphtextNoindentation"/>
        <w:rPr>
          <w:lang w:val="en-US"/>
        </w:rPr>
      </w:pPr>
      <w:r w:rsidRPr="00E3242A">
        <w:rPr>
          <w:lang w:val="en-US"/>
        </w:rPr>
        <w:t xml:space="preserve">Preferably all images and graphics should be included in the document as tif- or bmp-file format with a minimum resolution of 300 ppi for higher for the printed version. The electronic version must be reduced to a lower resolution; otherwise the file may be too large to publish electronically. Note that if you publish your thesis electronically you may keep any colour graphics. The printed version is usually printed in black and white except for the book cover. </w:t>
      </w:r>
    </w:p>
    <w:p w14:paraId="27510EA5" w14:textId="77777777" w:rsidR="00382389" w:rsidRPr="00870066" w:rsidRDefault="00382389" w:rsidP="00CF0D1F">
      <w:pPr>
        <w:pStyle w:val="BrdtextmedindragParagraphtextIndentation"/>
      </w:pPr>
      <w:r w:rsidRPr="00E3242A">
        <w:rPr>
          <w:lang w:val="en-US"/>
        </w:rPr>
        <w:t xml:space="preserve">It is important when working with scientific texts and images to have knowledge of current copyright laws. </w:t>
      </w:r>
      <w:r w:rsidRPr="00870066">
        <w:t xml:space="preserve">See also our </w:t>
      </w:r>
      <w:hyperlink r:id="rId25" w:history="1">
        <w:r w:rsidRPr="00870066">
          <w:rPr>
            <w:rStyle w:val="Hyperlink"/>
          </w:rPr>
          <w:t>copyright page</w:t>
        </w:r>
      </w:hyperlink>
      <w:r w:rsidRPr="00870066">
        <w:t>.</w:t>
      </w:r>
    </w:p>
    <w:p w14:paraId="6BAB8F41" w14:textId="77777777" w:rsidR="00382389" w:rsidRPr="00870066" w:rsidRDefault="00382389" w:rsidP="00CF0D1F">
      <w:pPr>
        <w:pStyle w:val="Heading2"/>
      </w:pPr>
      <w:bookmarkStart w:id="130" w:name="_Toc95036892"/>
      <w:bookmarkStart w:id="131" w:name="_Toc45712592"/>
      <w:r w:rsidRPr="00870066">
        <w:t>Figurer/Figures</w:t>
      </w:r>
      <w:bookmarkEnd w:id="130"/>
      <w:bookmarkEnd w:id="131"/>
    </w:p>
    <w:p w14:paraId="2FA39D1C" w14:textId="77777777" w:rsidR="00382389" w:rsidRDefault="00382389" w:rsidP="00CF0D1F">
      <w:pPr>
        <w:pStyle w:val="BrdtextutanindragparagraphtextNoindentation"/>
      </w:pPr>
      <w:r w:rsidRPr="00870066">
        <w:t xml:space="preserve">Undvik att inkludera rubriken i diagrammet. </w:t>
      </w:r>
      <w:r>
        <w:t>Alla rubriker bör vara placerade separat. Se exemplen här nedan. Undvik olika färger i diagrammen. Om du använder ett stapeldiagram, använd mönster som syns tydligt i svart/vit. Använd olika mönster istället för färger eftersom färger som trycks i svart/vit oftast får olika kontraster som kan vara svåra att urskilja. Om du i alla fall vill använda färger i diagrammet, använd färger som visas i olika gråskalor vid utskrift i svart/vit (se figur 2 som exempel). Diagrammets bakgrundsfärg bör alltid vara vit. Numrera figurerna separat från kartor och tabeller. En källhänvisning bör alltid finnas under diagrammet. Eftersom en figur eller bild alltid först fångar läsarens blick bör denna placeras längst upp på sidan.</w:t>
      </w:r>
    </w:p>
    <w:p w14:paraId="32CF159D" w14:textId="77777777" w:rsidR="00382389" w:rsidRPr="001F2FD1" w:rsidRDefault="00382389" w:rsidP="00CF0D1F">
      <w:pPr>
        <w:pStyle w:val="BrdtextutanindragparagraphtextNoindentation"/>
      </w:pPr>
    </w:p>
    <w:p w14:paraId="4D7CE4BA" w14:textId="77777777" w:rsidR="00382389" w:rsidRPr="00E3242A" w:rsidRDefault="00382389" w:rsidP="00CF0D1F">
      <w:pPr>
        <w:pStyle w:val="BrdtextutanindragparagraphtextNoindentation"/>
        <w:rPr>
          <w:lang w:val="en-US"/>
        </w:rPr>
      </w:pPr>
      <w:r w:rsidRPr="00E3242A">
        <w:rPr>
          <w:lang w:val="en-US"/>
        </w:rPr>
        <w:t>Avoid including headlines in the diagram. All headlines should be written separately. See the examples below. Avoid different colours in diagrams. If you use a bar graph, please use a pattern that will appear clearly in black and white. Use different patterns instead of colours, as the colours will not provide sufficient contrast when printed in black and white. Do not add any kind of background colour in the graph. If you still choose to use colours in your figures, use colours that will appear in different shades of grey when printing out in black and white (see figure 2 as an example). The background should always be white. Number the figures separately from the maps and tables. A source should always be included below the diagram. Since images and figures always catch the reader’s eyes the images and figures should be placed on top of the page.</w:t>
      </w:r>
    </w:p>
    <w:p w14:paraId="4B5F925B" w14:textId="77777777" w:rsidR="00382389" w:rsidRPr="00E3242A" w:rsidRDefault="00382389" w:rsidP="00CF0D1F">
      <w:pPr>
        <w:pStyle w:val="BrdtextutanindragparagraphtextNoindentation"/>
        <w:rPr>
          <w:lang w:val="en-US"/>
        </w:rPr>
      </w:pPr>
    </w:p>
    <w:p w14:paraId="2C7E7E48" w14:textId="77777777" w:rsidR="00382389" w:rsidRPr="00E3242A" w:rsidRDefault="00382389" w:rsidP="00CF0D1F">
      <w:pPr>
        <w:pStyle w:val="BrdtextutanindragparagraphtextNoindentation"/>
        <w:rPr>
          <w:lang w:val="en-US"/>
        </w:rPr>
      </w:pPr>
    </w:p>
    <w:p w14:paraId="0BBF661A" w14:textId="77777777" w:rsidR="00382389" w:rsidRPr="00E3242A" w:rsidRDefault="0041429C" w:rsidP="00CF0D1F">
      <w:pPr>
        <w:pStyle w:val="Figurrubrik"/>
        <w:rPr>
          <w:lang w:val="en-US"/>
        </w:rPr>
      </w:pPr>
      <w:bookmarkStart w:id="132" w:name="_Toc95038208"/>
      <w:bookmarkStart w:id="133" w:name="_Toc95038783"/>
      <w:bookmarkStart w:id="134" w:name="_Toc98142318"/>
      <w:r>
        <w:rPr>
          <w:noProof/>
        </w:rPr>
        <w:lastRenderedPageBreak/>
        <w:drawing>
          <wp:anchor distT="0" distB="0" distL="114300" distR="114300" simplePos="0" relativeHeight="251656192" behindDoc="0" locked="0" layoutInCell="0" allowOverlap="1" wp14:anchorId="72510DCF" wp14:editId="2A8BACB8">
            <wp:simplePos x="0" y="0"/>
            <wp:positionH relativeFrom="column">
              <wp:posOffset>224155</wp:posOffset>
            </wp:positionH>
            <wp:positionV relativeFrom="paragraph">
              <wp:posOffset>327025</wp:posOffset>
            </wp:positionV>
            <wp:extent cx="5290820" cy="3101340"/>
            <wp:effectExtent l="0" t="0" r="0" b="0"/>
            <wp:wrapTopAndBottom/>
            <wp:docPr id="5" name="Objekt 5"/>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page">
              <wp14:pctWidth>0</wp14:pctWidth>
            </wp14:sizeRelH>
            <wp14:sizeRelV relativeFrom="page">
              <wp14:pctHeight>0</wp14:pctHeight>
            </wp14:sizeRelV>
          </wp:anchor>
        </w:drawing>
      </w:r>
      <w:r w:rsidR="00382389" w:rsidRPr="00E3242A">
        <w:rPr>
          <w:lang w:val="en-US"/>
        </w:rPr>
        <w:t xml:space="preserve">Figure 1. Estimated age-specific mortality in the </w:t>
      </w:r>
      <w:r w:rsidR="00382389" w:rsidRPr="00E3242A">
        <w:rPr>
          <w:sz w:val="26"/>
          <w:lang w:val="en-US"/>
        </w:rPr>
        <w:t>1877</w:t>
      </w:r>
      <w:r w:rsidR="00382389" w:rsidRPr="00E3242A">
        <w:rPr>
          <w:lang w:val="en-US"/>
        </w:rPr>
        <w:t xml:space="preserve"> scarlet fever epidemic in Sweden.</w:t>
      </w:r>
      <w:bookmarkEnd w:id="132"/>
      <w:bookmarkEnd w:id="133"/>
      <w:bookmarkEnd w:id="134"/>
    </w:p>
    <w:p w14:paraId="48BCB409" w14:textId="77777777" w:rsidR="00382389" w:rsidRPr="00E3242A" w:rsidRDefault="00382389" w:rsidP="00CF0D1F">
      <w:pPr>
        <w:pStyle w:val="KllaFigur"/>
        <w:rPr>
          <w:lang w:val="en-US"/>
        </w:rPr>
      </w:pPr>
      <w:r w:rsidRPr="001F2FD1">
        <w:t xml:space="preserve">Source: Bidrag till Sveriges Officiella Statistik (BiSOS). </w:t>
      </w:r>
      <w:r w:rsidRPr="00E3242A">
        <w:rPr>
          <w:lang w:val="en-US"/>
        </w:rPr>
        <w:t>A) Befolkning 1870:3 Table 1; 1877. Table 16; 1880:3, Table 1.</w:t>
      </w:r>
    </w:p>
    <w:p w14:paraId="0A5386C7" w14:textId="77777777" w:rsidR="00382389" w:rsidRPr="00E3242A" w:rsidRDefault="00382389" w:rsidP="00CF0D1F">
      <w:pPr>
        <w:pStyle w:val="KllaFigur"/>
        <w:rPr>
          <w:lang w:val="en-US"/>
        </w:rPr>
      </w:pPr>
    </w:p>
    <w:p w14:paraId="41663B09" w14:textId="77777777" w:rsidR="00382389" w:rsidRPr="00E3242A" w:rsidRDefault="0041429C" w:rsidP="00CF0D1F">
      <w:pPr>
        <w:pStyle w:val="FigurRubrikCentrerat"/>
        <w:rPr>
          <w:lang w:val="en-US"/>
        </w:rPr>
      </w:pPr>
      <w:bookmarkStart w:id="135" w:name="_Toc98142319"/>
      <w:r>
        <w:rPr>
          <w:noProof/>
        </w:rPr>
        <w:drawing>
          <wp:anchor distT="0" distB="0" distL="114300" distR="114300" simplePos="0" relativeHeight="251659264" behindDoc="0" locked="0" layoutInCell="0" allowOverlap="1" wp14:anchorId="4B6DE5AF" wp14:editId="5211586B">
            <wp:simplePos x="0" y="0"/>
            <wp:positionH relativeFrom="column">
              <wp:posOffset>203200</wp:posOffset>
            </wp:positionH>
            <wp:positionV relativeFrom="paragraph">
              <wp:posOffset>386715</wp:posOffset>
            </wp:positionV>
            <wp:extent cx="5407660" cy="3164205"/>
            <wp:effectExtent l="0" t="0" r="0" b="0"/>
            <wp:wrapTopAndBottom/>
            <wp:docPr id="8" name="Objekt 8"/>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page">
              <wp14:pctWidth>0</wp14:pctWidth>
            </wp14:sizeRelH>
            <wp14:sizeRelV relativeFrom="page">
              <wp14:pctHeight>0</wp14:pctHeight>
            </wp14:sizeRelV>
          </wp:anchor>
        </w:drawing>
      </w:r>
      <w:r w:rsidR="00382389" w:rsidRPr="00E3242A">
        <w:rPr>
          <w:lang w:val="en-US"/>
        </w:rPr>
        <w:t xml:space="preserve">Figure 2. Age-specific mortality in northern Sweden, </w:t>
      </w:r>
      <w:r w:rsidR="00382389" w:rsidRPr="00E3242A">
        <w:rPr>
          <w:sz w:val="26"/>
          <w:lang w:val="en-US"/>
        </w:rPr>
        <w:t>1861–65</w:t>
      </w:r>
      <w:r w:rsidR="00382389" w:rsidRPr="00E3242A">
        <w:rPr>
          <w:lang w:val="en-US"/>
        </w:rPr>
        <w:t>.</w:t>
      </w:r>
      <w:bookmarkEnd w:id="135"/>
    </w:p>
    <w:p w14:paraId="09F3B1B2" w14:textId="77777777" w:rsidR="00382389" w:rsidRDefault="00382389" w:rsidP="00CF0D1F">
      <w:pPr>
        <w:pStyle w:val="KllaFigureCentrerat"/>
      </w:pPr>
      <w:bookmarkStart w:id="136" w:name="_Toc95287798"/>
      <w:bookmarkStart w:id="137" w:name="_Toc96401456"/>
      <w:bookmarkStart w:id="138" w:name="_Toc96404768"/>
      <w:bookmarkStart w:id="139" w:name="_Toc98142320"/>
      <w:r>
        <w:t>Source: BiSOS. A) Befolkning, 1856–60:3, Table 1; 1861–65, Table 13; 1870:3, Table 1.</w:t>
      </w:r>
      <w:bookmarkEnd w:id="136"/>
      <w:bookmarkEnd w:id="137"/>
      <w:bookmarkEnd w:id="138"/>
      <w:bookmarkEnd w:id="139"/>
      <w:r>
        <w:t xml:space="preserve"> </w:t>
      </w:r>
    </w:p>
    <w:p w14:paraId="64F4C2F1" w14:textId="77777777" w:rsidR="00382389" w:rsidRPr="00E3242A" w:rsidRDefault="00382389" w:rsidP="00CF0D1F">
      <w:pPr>
        <w:pStyle w:val="KllaFigur"/>
        <w:rPr>
          <w:lang w:val="en-US"/>
        </w:rPr>
      </w:pPr>
    </w:p>
    <w:p w14:paraId="1CE78A1E" w14:textId="77777777" w:rsidR="00382389" w:rsidRPr="00E3242A" w:rsidRDefault="00382389" w:rsidP="00CF0D1F">
      <w:pPr>
        <w:pStyle w:val="FigurRubrikCentrerat"/>
        <w:rPr>
          <w:sz w:val="26"/>
          <w:lang w:val="en-US"/>
        </w:rPr>
      </w:pPr>
      <w:r w:rsidRPr="00E3242A">
        <w:rPr>
          <w:lang w:val="en-US"/>
        </w:rPr>
        <w:br w:type="page"/>
      </w:r>
      <w:bookmarkStart w:id="140" w:name="_Toc95038210"/>
      <w:bookmarkStart w:id="141" w:name="_Toc95038785"/>
      <w:bookmarkStart w:id="142" w:name="_Toc98142321"/>
      <w:r w:rsidR="00217B23">
        <w:rPr>
          <w:rStyle w:val="Strong"/>
          <w:b w:val="0"/>
          <w:noProof/>
        </w:rPr>
        <w:lastRenderedPageBreak/>
        <w:drawing>
          <wp:anchor distT="0" distB="0" distL="114300" distR="114300" simplePos="0" relativeHeight="251658240" behindDoc="0" locked="0" layoutInCell="0" allowOverlap="1" wp14:anchorId="7E79E5A5" wp14:editId="256BF6E9">
            <wp:simplePos x="0" y="0"/>
            <wp:positionH relativeFrom="column">
              <wp:posOffset>199390</wp:posOffset>
            </wp:positionH>
            <wp:positionV relativeFrom="paragraph">
              <wp:posOffset>266065</wp:posOffset>
            </wp:positionV>
            <wp:extent cx="5462905" cy="4114800"/>
            <wp:effectExtent l="0" t="0" r="4445" b="0"/>
            <wp:wrapTopAndBottom/>
            <wp:docPr id="7" name="Objekt 7"/>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page">
              <wp14:pctWidth>0</wp14:pctWidth>
            </wp14:sizeRelH>
            <wp14:sizeRelV relativeFrom="page">
              <wp14:pctHeight>0</wp14:pctHeight>
            </wp14:sizeRelV>
          </wp:anchor>
        </w:drawing>
      </w:r>
      <w:r w:rsidRPr="00E3242A">
        <w:rPr>
          <w:lang w:val="en-US"/>
        </w:rPr>
        <w:t xml:space="preserve">Figure 3. Age-specific mortality in Sweden, </w:t>
      </w:r>
      <w:r w:rsidRPr="00E3242A">
        <w:rPr>
          <w:sz w:val="26"/>
          <w:lang w:val="en-US"/>
        </w:rPr>
        <w:t>1820–1920.</w:t>
      </w:r>
      <w:bookmarkEnd w:id="140"/>
      <w:bookmarkEnd w:id="141"/>
      <w:bookmarkEnd w:id="142"/>
    </w:p>
    <w:p w14:paraId="79AA7052" w14:textId="77777777" w:rsidR="00382389" w:rsidRPr="001F2FD1" w:rsidRDefault="00382389" w:rsidP="00CF0D1F">
      <w:pPr>
        <w:pStyle w:val="KllaFigur"/>
      </w:pPr>
      <w:r w:rsidRPr="001F2FD1">
        <w:rPr>
          <w:noProof/>
        </w:rPr>
        <w:t>Source: Historisk statistik för Sverige. Vol. 1. Befolkning, 1720-1967 (Stockholm, 1969), Table 40.</w:t>
      </w:r>
    </w:p>
    <w:p w14:paraId="1AA3E850" w14:textId="77777777" w:rsidR="00382389" w:rsidRPr="001F2FD1" w:rsidRDefault="00382389" w:rsidP="00CF0D1F">
      <w:pPr>
        <w:pStyle w:val="Heading2"/>
      </w:pPr>
      <w:bookmarkStart w:id="143" w:name="_Toc95036893"/>
      <w:bookmarkStart w:id="144" w:name="_Toc45712593"/>
      <w:r w:rsidRPr="001F2FD1">
        <w:t>Kartor/Maps</w:t>
      </w:r>
      <w:bookmarkEnd w:id="143"/>
      <w:bookmarkEnd w:id="144"/>
    </w:p>
    <w:p w14:paraId="1D13F58B" w14:textId="77777777" w:rsidR="00382389" w:rsidRPr="00E3242A" w:rsidRDefault="00382389" w:rsidP="00CF0D1F">
      <w:pPr>
        <w:pStyle w:val="FigurRubrikCentrerat"/>
        <w:rPr>
          <w:lang w:val="en-US"/>
        </w:rPr>
      </w:pPr>
      <w:bookmarkStart w:id="145" w:name="_Toc95038211"/>
      <w:bookmarkStart w:id="146" w:name="_Toc95038786"/>
      <w:bookmarkStart w:id="147" w:name="_Toc98142322"/>
      <w:r w:rsidRPr="00E3242A">
        <w:rPr>
          <w:lang w:val="en-US"/>
        </w:rPr>
        <w:t xml:space="preserve">Map 1. Infant mortality rates in Iceland by counties, </w:t>
      </w:r>
      <w:r w:rsidRPr="00E3242A">
        <w:rPr>
          <w:sz w:val="26"/>
          <w:lang w:val="en-US"/>
        </w:rPr>
        <w:t>1840</w:t>
      </w:r>
      <w:r w:rsidRPr="00E3242A">
        <w:rPr>
          <w:lang w:val="en-US"/>
        </w:rPr>
        <w:t>–</w:t>
      </w:r>
      <w:r w:rsidRPr="00E3242A">
        <w:rPr>
          <w:sz w:val="26"/>
          <w:lang w:val="en-US"/>
        </w:rPr>
        <w:t>1852</w:t>
      </w:r>
      <w:r w:rsidRPr="00E3242A">
        <w:rPr>
          <w:lang w:val="en-US"/>
        </w:rPr>
        <w:t>.</w:t>
      </w:r>
      <w:bookmarkEnd w:id="145"/>
      <w:bookmarkEnd w:id="146"/>
      <w:bookmarkEnd w:id="147"/>
    </w:p>
    <w:p w14:paraId="21BF9CFB" w14:textId="77777777" w:rsidR="00382389" w:rsidRPr="00E3242A" w:rsidRDefault="002025C5" w:rsidP="00CF0D1F">
      <w:pPr>
        <w:pStyle w:val="KllaFigur"/>
        <w:rPr>
          <w:lang w:val="en-US"/>
        </w:rPr>
      </w:pPr>
      <w:r>
        <w:rPr>
          <w:noProof/>
          <w:lang w:val="en-GB"/>
        </w:rPr>
      </w:r>
      <w:r w:rsidR="002025C5">
        <w:rPr>
          <w:noProof/>
          <w:lang w:val="en-GB"/>
        </w:rPr>
        <w:object w:dxaOrig="1440" w:dyaOrig="1440" w14:anchorId="39EC07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 style="position:absolute;left:0;text-align:left;margin-left:58.75pt;margin-top:8.95pt;width:307.5pt;height:212.25pt;z-index:251657216;visibility:visible;mso-wrap-edited:f;mso-width-percent:0;mso-height-percent:0;mso-width-percent:0;mso-height-percent:0" o:allowincell="f" fillcolor="window">
            <v:imagedata r:id="rId29" o:title=""/>
            <w10:wrap type="topAndBottom"/>
          </v:shape>
          <o:OLEObject Type="Embed" ProgID="Word.Picture.8" ShapeID="_x0000_s1030" DrawAspect="Content" ObjectID="_1799706427" r:id="rId30"/>
        </w:object>
      </w:r>
      <w:r w:rsidR="00382389" w:rsidRPr="00870066">
        <w:rPr>
          <w:lang w:val="fr-FR"/>
        </w:rPr>
        <w:t xml:space="preserve">Source: NAI (National Archive Island). </w:t>
      </w:r>
      <w:r w:rsidR="00382389" w:rsidRPr="00E3242A">
        <w:rPr>
          <w:lang w:val="en-US"/>
        </w:rPr>
        <w:t>Bps. C. VI. Skýrslur um fædda, gifta og dána 1838–1871 (The map was created by Ólöf Garðarsdóttir on the basis of a map by Björn Gunnlaugsson (1846)).</w:t>
      </w:r>
    </w:p>
    <w:p w14:paraId="4EF60799" w14:textId="77777777" w:rsidR="00382389" w:rsidRPr="001F2FD1" w:rsidRDefault="00382389" w:rsidP="00CF0D1F">
      <w:pPr>
        <w:pStyle w:val="BrdtextutanindragparagraphtextNoindentation"/>
      </w:pPr>
      <w:r w:rsidRPr="001F2FD1">
        <w:lastRenderedPageBreak/>
        <w:t>Om du använder kartor i uppsatsen undvik alla slag av färger eftersom mörka färger blir svarta i svart/vit tryck. Försök använda svart, grå och vit. Se exemplet nedan. Numrera kartorna separat från figurer och tabeller.</w:t>
      </w:r>
    </w:p>
    <w:p w14:paraId="4F8E5E2F" w14:textId="77777777" w:rsidR="00382389" w:rsidRPr="001F2FD1" w:rsidRDefault="00382389" w:rsidP="00CF0D1F">
      <w:pPr>
        <w:pStyle w:val="BrdtextutanindragparagraphtextNoindentation"/>
      </w:pPr>
    </w:p>
    <w:p w14:paraId="23C0169B" w14:textId="77777777" w:rsidR="00382389" w:rsidRPr="00E3242A" w:rsidRDefault="00382389" w:rsidP="00CF0D1F">
      <w:pPr>
        <w:pStyle w:val="BrdtextutanindragparagraphtextNoindentation"/>
        <w:rPr>
          <w:lang w:val="en-US"/>
        </w:rPr>
      </w:pPr>
      <w:r w:rsidRPr="00E3242A">
        <w:rPr>
          <w:lang w:val="en-US"/>
        </w:rPr>
        <w:t>If you include a map do not use colours since a dark colour will turn out black if printed in black and white. Try to use black, grey and white. See the example above. Number the maps separately from the figures and tables.</w:t>
      </w:r>
    </w:p>
    <w:p w14:paraId="1B2FF082" w14:textId="77777777" w:rsidR="00382389" w:rsidRPr="00E3242A" w:rsidRDefault="00382389" w:rsidP="00CF0D1F">
      <w:pPr>
        <w:pStyle w:val="Heading2"/>
        <w:rPr>
          <w:lang w:val="en-US"/>
        </w:rPr>
      </w:pPr>
      <w:bookmarkStart w:id="148" w:name="_Toc95036894"/>
      <w:bookmarkStart w:id="149" w:name="_Toc45712594"/>
      <w:r w:rsidRPr="00E3242A">
        <w:rPr>
          <w:lang w:val="en-US"/>
        </w:rPr>
        <w:t>Tabeller/Tables</w:t>
      </w:r>
      <w:bookmarkEnd w:id="148"/>
      <w:bookmarkEnd w:id="149"/>
    </w:p>
    <w:p w14:paraId="192A678C" w14:textId="77777777" w:rsidR="00382389" w:rsidRPr="001F2FD1" w:rsidRDefault="00382389" w:rsidP="00CF0D1F">
      <w:pPr>
        <w:pStyle w:val="BrdtextutanindragparagraphtextNoindentation"/>
        <w:rPr>
          <w:lang w:val="en-US"/>
        </w:rPr>
      </w:pPr>
      <w:r>
        <w:t xml:space="preserve">Tabeller bör vara så enkla som möjligt. Undvik en massa extra linjer. Använd endast linjer för rubriker, summeringar o.s.v. som exemplet här nedan. </w:t>
      </w:r>
      <w:r w:rsidRPr="001F2FD1">
        <w:rPr>
          <w:lang w:val="en-US"/>
        </w:rPr>
        <w:t>Numrera tabellerna separat från figurer och kartor.</w:t>
      </w:r>
    </w:p>
    <w:p w14:paraId="0AD321CE" w14:textId="77777777" w:rsidR="00382389" w:rsidRPr="00E3242A" w:rsidRDefault="00382389" w:rsidP="00CF0D1F">
      <w:pPr>
        <w:pStyle w:val="BrdtextutanindragparagraphtextNoindentation"/>
        <w:rPr>
          <w:lang w:val="en-US"/>
        </w:rPr>
      </w:pPr>
    </w:p>
    <w:p w14:paraId="60C49B4C" w14:textId="77777777" w:rsidR="00382389" w:rsidRPr="00E3242A" w:rsidRDefault="00382389" w:rsidP="00CF0D1F">
      <w:pPr>
        <w:pStyle w:val="BrdtextutanindragparagraphtextNoindentation"/>
        <w:rPr>
          <w:lang w:val="en-US"/>
        </w:rPr>
      </w:pPr>
      <w:r w:rsidRPr="00E3242A">
        <w:rPr>
          <w:lang w:val="en-US"/>
        </w:rPr>
        <w:t>The tables should be illustrated as simply as possible. Avoid extra lines, using only lines for the headlines, totals, etc. as in the example on the next page. Number the tables separately from the figures and maps.</w:t>
      </w:r>
    </w:p>
    <w:p w14:paraId="7186AD0A" w14:textId="77777777" w:rsidR="00382389" w:rsidRDefault="00382389" w:rsidP="00CF0D1F">
      <w:pPr>
        <w:pStyle w:val="Figurrubrik"/>
      </w:pPr>
      <w:bookmarkStart w:id="150" w:name="_Toc95038212"/>
      <w:bookmarkStart w:id="151" w:name="_Toc95038787"/>
      <w:bookmarkStart w:id="152" w:name="_Toc98142323"/>
      <w:r w:rsidRPr="00E3242A">
        <w:rPr>
          <w:lang w:val="en-US"/>
        </w:rPr>
        <w:t xml:space="preserve">Table 1. Indexed age-specific mortality in Sweden, </w:t>
      </w:r>
      <w:r w:rsidRPr="00E3242A">
        <w:rPr>
          <w:sz w:val="26"/>
          <w:lang w:val="en-US"/>
        </w:rPr>
        <w:t>1831–1930</w:t>
      </w:r>
      <w:r w:rsidRPr="00E3242A">
        <w:rPr>
          <w:lang w:val="en-US"/>
        </w:rPr>
        <w:t xml:space="preserve">. </w:t>
      </w:r>
      <w:r>
        <w:t xml:space="preserve">Index </w:t>
      </w:r>
      <w:r>
        <w:rPr>
          <w:sz w:val="26"/>
        </w:rPr>
        <w:t>100</w:t>
      </w:r>
      <w:r>
        <w:t>=</w:t>
      </w:r>
      <w:r>
        <w:rPr>
          <w:sz w:val="26"/>
        </w:rPr>
        <w:t>1821–1830</w:t>
      </w:r>
      <w:r>
        <w:t>.</w:t>
      </w:r>
      <w:bookmarkEnd w:id="150"/>
      <w:bookmarkEnd w:id="151"/>
      <w:bookmarkEnd w:id="1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42"/>
        <w:gridCol w:w="1108"/>
        <w:gridCol w:w="734"/>
        <w:gridCol w:w="1066"/>
        <w:gridCol w:w="776"/>
        <w:gridCol w:w="1114"/>
        <w:gridCol w:w="729"/>
        <w:gridCol w:w="1161"/>
        <w:gridCol w:w="682"/>
      </w:tblGrid>
      <w:tr w:rsidR="00382389" w14:paraId="5AB969E7" w14:textId="77777777">
        <w:trPr>
          <w:trHeight w:hRule="exact" w:val="400"/>
        </w:trPr>
        <w:tc>
          <w:tcPr>
            <w:tcW w:w="1842" w:type="dxa"/>
            <w:tcBorders>
              <w:top w:val="single" w:sz="4" w:space="0" w:color="auto"/>
              <w:left w:val="nil"/>
              <w:bottom w:val="single" w:sz="4" w:space="0" w:color="auto"/>
              <w:right w:val="nil"/>
            </w:tcBorders>
            <w:vAlign w:val="center"/>
          </w:tcPr>
          <w:p w14:paraId="56A95131" w14:textId="77777777" w:rsidR="00382389" w:rsidRDefault="00382389" w:rsidP="00CF0D1F">
            <w:r>
              <w:t>Year</w:t>
            </w:r>
          </w:p>
        </w:tc>
        <w:tc>
          <w:tcPr>
            <w:tcW w:w="1842" w:type="dxa"/>
            <w:gridSpan w:val="2"/>
            <w:tcBorders>
              <w:top w:val="single" w:sz="4" w:space="0" w:color="auto"/>
              <w:left w:val="nil"/>
              <w:bottom w:val="single" w:sz="4" w:space="0" w:color="auto"/>
              <w:right w:val="nil"/>
            </w:tcBorders>
            <w:vAlign w:val="center"/>
          </w:tcPr>
          <w:p w14:paraId="389CA8AE" w14:textId="77777777" w:rsidR="00382389" w:rsidRDefault="00382389" w:rsidP="00CF0D1F">
            <w:r>
              <w:t>1–2 years</w:t>
            </w:r>
          </w:p>
        </w:tc>
        <w:tc>
          <w:tcPr>
            <w:tcW w:w="1842" w:type="dxa"/>
            <w:gridSpan w:val="2"/>
            <w:tcBorders>
              <w:top w:val="single" w:sz="4" w:space="0" w:color="auto"/>
              <w:left w:val="nil"/>
              <w:bottom w:val="single" w:sz="4" w:space="0" w:color="auto"/>
              <w:right w:val="nil"/>
            </w:tcBorders>
            <w:vAlign w:val="center"/>
          </w:tcPr>
          <w:p w14:paraId="6CFFF9EB" w14:textId="77777777" w:rsidR="00382389" w:rsidRDefault="00382389" w:rsidP="00CF0D1F">
            <w:r>
              <w:t>3–4 years</w:t>
            </w:r>
          </w:p>
        </w:tc>
        <w:tc>
          <w:tcPr>
            <w:tcW w:w="1843" w:type="dxa"/>
            <w:gridSpan w:val="2"/>
            <w:tcBorders>
              <w:top w:val="single" w:sz="4" w:space="0" w:color="auto"/>
              <w:left w:val="nil"/>
              <w:bottom w:val="single" w:sz="4" w:space="0" w:color="auto"/>
              <w:right w:val="nil"/>
            </w:tcBorders>
            <w:vAlign w:val="center"/>
          </w:tcPr>
          <w:p w14:paraId="33239CFD" w14:textId="77777777" w:rsidR="00382389" w:rsidRDefault="00382389" w:rsidP="00CF0D1F">
            <w:r>
              <w:t>5–9 years</w:t>
            </w:r>
          </w:p>
        </w:tc>
        <w:tc>
          <w:tcPr>
            <w:tcW w:w="1843" w:type="dxa"/>
            <w:gridSpan w:val="2"/>
            <w:tcBorders>
              <w:top w:val="single" w:sz="4" w:space="0" w:color="auto"/>
              <w:left w:val="nil"/>
              <w:bottom w:val="single" w:sz="4" w:space="0" w:color="auto"/>
              <w:right w:val="nil"/>
            </w:tcBorders>
            <w:vAlign w:val="center"/>
          </w:tcPr>
          <w:p w14:paraId="784A700C" w14:textId="77777777" w:rsidR="00382389" w:rsidRDefault="00382389" w:rsidP="00CF0D1F">
            <w:r>
              <w:t>10–14 years</w:t>
            </w:r>
          </w:p>
        </w:tc>
      </w:tr>
      <w:tr w:rsidR="00382389" w14:paraId="63973F86" w14:textId="77777777">
        <w:trPr>
          <w:cantSplit/>
          <w:trHeight w:hRule="exact" w:val="400"/>
        </w:trPr>
        <w:tc>
          <w:tcPr>
            <w:tcW w:w="1842" w:type="dxa"/>
            <w:tcBorders>
              <w:top w:val="nil"/>
              <w:left w:val="nil"/>
              <w:bottom w:val="nil"/>
              <w:right w:val="nil"/>
            </w:tcBorders>
          </w:tcPr>
          <w:p w14:paraId="1620B230" w14:textId="77777777" w:rsidR="00382389" w:rsidRDefault="00382389" w:rsidP="00CF0D1F">
            <w:r>
              <w:t>1831–1840</w:t>
            </w:r>
          </w:p>
        </w:tc>
        <w:tc>
          <w:tcPr>
            <w:tcW w:w="1108" w:type="dxa"/>
            <w:tcBorders>
              <w:top w:val="nil"/>
              <w:left w:val="nil"/>
              <w:bottom w:val="nil"/>
              <w:right w:val="nil"/>
            </w:tcBorders>
          </w:tcPr>
          <w:p w14:paraId="7F60AB28" w14:textId="77777777" w:rsidR="00382389" w:rsidRDefault="00382389" w:rsidP="00CF0D1F">
            <w:r>
              <w:t>94</w:t>
            </w:r>
          </w:p>
        </w:tc>
        <w:tc>
          <w:tcPr>
            <w:tcW w:w="734" w:type="dxa"/>
            <w:tcBorders>
              <w:top w:val="nil"/>
              <w:left w:val="nil"/>
              <w:bottom w:val="nil"/>
              <w:right w:val="nil"/>
            </w:tcBorders>
          </w:tcPr>
          <w:p w14:paraId="3A9327ED" w14:textId="77777777" w:rsidR="00382389" w:rsidRDefault="00382389" w:rsidP="00CF0D1F"/>
        </w:tc>
        <w:tc>
          <w:tcPr>
            <w:tcW w:w="1066" w:type="dxa"/>
            <w:tcBorders>
              <w:top w:val="nil"/>
              <w:left w:val="nil"/>
              <w:bottom w:val="nil"/>
              <w:right w:val="nil"/>
            </w:tcBorders>
          </w:tcPr>
          <w:p w14:paraId="3A6F7575" w14:textId="77777777" w:rsidR="00382389" w:rsidRDefault="00382389" w:rsidP="00CF0D1F">
            <w:r>
              <w:t>92</w:t>
            </w:r>
          </w:p>
        </w:tc>
        <w:tc>
          <w:tcPr>
            <w:tcW w:w="776" w:type="dxa"/>
            <w:tcBorders>
              <w:top w:val="nil"/>
              <w:left w:val="nil"/>
              <w:bottom w:val="nil"/>
              <w:right w:val="nil"/>
            </w:tcBorders>
          </w:tcPr>
          <w:p w14:paraId="60F9D27B" w14:textId="77777777" w:rsidR="00382389" w:rsidRDefault="00382389" w:rsidP="00CF0D1F"/>
        </w:tc>
        <w:tc>
          <w:tcPr>
            <w:tcW w:w="1114" w:type="dxa"/>
            <w:tcBorders>
              <w:top w:val="nil"/>
              <w:left w:val="nil"/>
              <w:bottom w:val="nil"/>
              <w:right w:val="nil"/>
            </w:tcBorders>
          </w:tcPr>
          <w:p w14:paraId="6B0CB5BD" w14:textId="77777777" w:rsidR="00382389" w:rsidRDefault="00382389" w:rsidP="00CF0D1F">
            <w:r>
              <w:t>99</w:t>
            </w:r>
          </w:p>
        </w:tc>
        <w:tc>
          <w:tcPr>
            <w:tcW w:w="729" w:type="dxa"/>
            <w:tcBorders>
              <w:top w:val="nil"/>
              <w:left w:val="nil"/>
              <w:bottom w:val="nil"/>
              <w:right w:val="nil"/>
            </w:tcBorders>
          </w:tcPr>
          <w:p w14:paraId="61A4F391" w14:textId="77777777" w:rsidR="00382389" w:rsidRDefault="00382389" w:rsidP="00CF0D1F"/>
        </w:tc>
        <w:tc>
          <w:tcPr>
            <w:tcW w:w="1161" w:type="dxa"/>
            <w:tcBorders>
              <w:top w:val="nil"/>
              <w:left w:val="nil"/>
              <w:bottom w:val="nil"/>
              <w:right w:val="nil"/>
            </w:tcBorders>
          </w:tcPr>
          <w:p w14:paraId="1020EEB3" w14:textId="77777777" w:rsidR="00382389" w:rsidRDefault="00382389" w:rsidP="00CF0D1F">
            <w:r>
              <w:t>104</w:t>
            </w:r>
          </w:p>
        </w:tc>
        <w:tc>
          <w:tcPr>
            <w:tcW w:w="682" w:type="dxa"/>
            <w:tcBorders>
              <w:top w:val="nil"/>
              <w:left w:val="nil"/>
              <w:bottom w:val="nil"/>
              <w:right w:val="nil"/>
            </w:tcBorders>
          </w:tcPr>
          <w:p w14:paraId="5A720784" w14:textId="77777777" w:rsidR="00382389" w:rsidRDefault="00382389" w:rsidP="00CF0D1F"/>
        </w:tc>
      </w:tr>
      <w:tr w:rsidR="00382389" w14:paraId="32D646A3" w14:textId="77777777">
        <w:trPr>
          <w:cantSplit/>
          <w:trHeight w:hRule="exact" w:val="400"/>
        </w:trPr>
        <w:tc>
          <w:tcPr>
            <w:tcW w:w="1842" w:type="dxa"/>
            <w:tcBorders>
              <w:top w:val="nil"/>
              <w:left w:val="nil"/>
              <w:bottom w:val="nil"/>
              <w:right w:val="nil"/>
            </w:tcBorders>
          </w:tcPr>
          <w:p w14:paraId="3C6CD916" w14:textId="77777777" w:rsidR="00382389" w:rsidRDefault="00382389" w:rsidP="00CF0D1F">
            <w:r>
              <w:t>1841–1850</w:t>
            </w:r>
          </w:p>
        </w:tc>
        <w:tc>
          <w:tcPr>
            <w:tcW w:w="1108" w:type="dxa"/>
            <w:tcBorders>
              <w:top w:val="nil"/>
              <w:left w:val="nil"/>
              <w:bottom w:val="nil"/>
              <w:right w:val="nil"/>
            </w:tcBorders>
          </w:tcPr>
          <w:p w14:paraId="36D0FFED" w14:textId="77777777" w:rsidR="00382389" w:rsidRDefault="00382389" w:rsidP="00CF0D1F">
            <w:r>
              <w:t>87</w:t>
            </w:r>
          </w:p>
        </w:tc>
        <w:tc>
          <w:tcPr>
            <w:tcW w:w="734" w:type="dxa"/>
            <w:tcBorders>
              <w:top w:val="nil"/>
              <w:left w:val="nil"/>
              <w:bottom w:val="nil"/>
              <w:right w:val="nil"/>
            </w:tcBorders>
          </w:tcPr>
          <w:p w14:paraId="0AF70643" w14:textId="77777777" w:rsidR="00382389" w:rsidRDefault="00382389" w:rsidP="00CF0D1F"/>
        </w:tc>
        <w:tc>
          <w:tcPr>
            <w:tcW w:w="1066" w:type="dxa"/>
            <w:tcBorders>
              <w:top w:val="nil"/>
              <w:left w:val="nil"/>
              <w:bottom w:val="nil"/>
              <w:right w:val="nil"/>
            </w:tcBorders>
          </w:tcPr>
          <w:p w14:paraId="41B7DFAD" w14:textId="77777777" w:rsidR="00382389" w:rsidRDefault="00382389" w:rsidP="00CF0D1F">
            <w:r>
              <w:t>97</w:t>
            </w:r>
          </w:p>
        </w:tc>
        <w:tc>
          <w:tcPr>
            <w:tcW w:w="776" w:type="dxa"/>
            <w:tcBorders>
              <w:top w:val="nil"/>
              <w:left w:val="nil"/>
              <w:bottom w:val="nil"/>
              <w:right w:val="nil"/>
            </w:tcBorders>
          </w:tcPr>
          <w:p w14:paraId="460CD78C" w14:textId="77777777" w:rsidR="00382389" w:rsidRDefault="00382389" w:rsidP="00CF0D1F"/>
        </w:tc>
        <w:tc>
          <w:tcPr>
            <w:tcW w:w="1114" w:type="dxa"/>
            <w:tcBorders>
              <w:top w:val="nil"/>
              <w:left w:val="nil"/>
              <w:bottom w:val="nil"/>
              <w:right w:val="nil"/>
            </w:tcBorders>
          </w:tcPr>
          <w:p w14:paraId="75B5FEAE" w14:textId="77777777" w:rsidR="00382389" w:rsidRDefault="00382389" w:rsidP="00CF0D1F">
            <w:r>
              <w:t>103</w:t>
            </w:r>
          </w:p>
        </w:tc>
        <w:tc>
          <w:tcPr>
            <w:tcW w:w="729" w:type="dxa"/>
            <w:tcBorders>
              <w:top w:val="nil"/>
              <w:left w:val="nil"/>
              <w:bottom w:val="nil"/>
              <w:right w:val="nil"/>
            </w:tcBorders>
          </w:tcPr>
          <w:p w14:paraId="61F85DD5" w14:textId="77777777" w:rsidR="00382389" w:rsidRDefault="00382389" w:rsidP="00CF0D1F"/>
        </w:tc>
        <w:tc>
          <w:tcPr>
            <w:tcW w:w="1161" w:type="dxa"/>
            <w:tcBorders>
              <w:top w:val="nil"/>
              <w:left w:val="nil"/>
              <w:bottom w:val="nil"/>
              <w:right w:val="nil"/>
            </w:tcBorders>
          </w:tcPr>
          <w:p w14:paraId="1034A18D" w14:textId="77777777" w:rsidR="00382389" w:rsidRDefault="00382389" w:rsidP="00CF0D1F">
            <w:r>
              <w:t>98</w:t>
            </w:r>
          </w:p>
        </w:tc>
        <w:tc>
          <w:tcPr>
            <w:tcW w:w="682" w:type="dxa"/>
            <w:tcBorders>
              <w:top w:val="nil"/>
              <w:left w:val="nil"/>
              <w:bottom w:val="nil"/>
              <w:right w:val="nil"/>
            </w:tcBorders>
          </w:tcPr>
          <w:p w14:paraId="4E266AA6" w14:textId="77777777" w:rsidR="00382389" w:rsidRDefault="00382389" w:rsidP="00CF0D1F"/>
        </w:tc>
      </w:tr>
      <w:tr w:rsidR="00382389" w14:paraId="1F29F020" w14:textId="77777777">
        <w:trPr>
          <w:cantSplit/>
          <w:trHeight w:hRule="exact" w:val="400"/>
        </w:trPr>
        <w:tc>
          <w:tcPr>
            <w:tcW w:w="1842" w:type="dxa"/>
            <w:tcBorders>
              <w:top w:val="nil"/>
              <w:left w:val="nil"/>
              <w:bottom w:val="nil"/>
              <w:right w:val="nil"/>
            </w:tcBorders>
          </w:tcPr>
          <w:p w14:paraId="61609702" w14:textId="77777777" w:rsidR="00382389" w:rsidRDefault="00382389" w:rsidP="00CF0D1F">
            <w:r>
              <w:t>1851–1860</w:t>
            </w:r>
          </w:p>
        </w:tc>
        <w:tc>
          <w:tcPr>
            <w:tcW w:w="1108" w:type="dxa"/>
            <w:tcBorders>
              <w:top w:val="nil"/>
              <w:left w:val="nil"/>
              <w:bottom w:val="nil"/>
              <w:right w:val="nil"/>
            </w:tcBorders>
          </w:tcPr>
          <w:p w14:paraId="518DFF9E" w14:textId="77777777" w:rsidR="00382389" w:rsidRDefault="00382389" w:rsidP="00CF0D1F">
            <w:r>
              <w:t>103</w:t>
            </w:r>
          </w:p>
        </w:tc>
        <w:tc>
          <w:tcPr>
            <w:tcW w:w="734" w:type="dxa"/>
            <w:tcBorders>
              <w:top w:val="nil"/>
              <w:left w:val="nil"/>
              <w:bottom w:val="nil"/>
              <w:right w:val="nil"/>
            </w:tcBorders>
          </w:tcPr>
          <w:p w14:paraId="4F942CB6" w14:textId="77777777" w:rsidR="00382389" w:rsidRDefault="00382389" w:rsidP="00CF0D1F"/>
        </w:tc>
        <w:tc>
          <w:tcPr>
            <w:tcW w:w="1066" w:type="dxa"/>
            <w:tcBorders>
              <w:top w:val="nil"/>
              <w:left w:val="nil"/>
              <w:bottom w:val="nil"/>
              <w:right w:val="nil"/>
            </w:tcBorders>
          </w:tcPr>
          <w:p w14:paraId="02841391" w14:textId="77777777" w:rsidR="00382389" w:rsidRDefault="00382389" w:rsidP="00CF0D1F">
            <w:r>
              <w:t>133</w:t>
            </w:r>
          </w:p>
        </w:tc>
        <w:tc>
          <w:tcPr>
            <w:tcW w:w="776" w:type="dxa"/>
            <w:tcBorders>
              <w:top w:val="nil"/>
              <w:left w:val="nil"/>
              <w:bottom w:val="nil"/>
              <w:right w:val="nil"/>
            </w:tcBorders>
          </w:tcPr>
          <w:p w14:paraId="1FEF662A" w14:textId="77777777" w:rsidR="00382389" w:rsidRDefault="00382389" w:rsidP="00CF0D1F"/>
        </w:tc>
        <w:tc>
          <w:tcPr>
            <w:tcW w:w="1114" w:type="dxa"/>
            <w:tcBorders>
              <w:top w:val="nil"/>
              <w:left w:val="nil"/>
              <w:bottom w:val="nil"/>
              <w:right w:val="nil"/>
            </w:tcBorders>
          </w:tcPr>
          <w:p w14:paraId="3E2F0D7C" w14:textId="77777777" w:rsidR="00382389" w:rsidRDefault="00382389" w:rsidP="00CF0D1F">
            <w:r>
              <w:t>144</w:t>
            </w:r>
          </w:p>
        </w:tc>
        <w:tc>
          <w:tcPr>
            <w:tcW w:w="729" w:type="dxa"/>
            <w:tcBorders>
              <w:top w:val="nil"/>
              <w:left w:val="nil"/>
              <w:bottom w:val="nil"/>
              <w:right w:val="nil"/>
            </w:tcBorders>
          </w:tcPr>
          <w:p w14:paraId="2E252FAE" w14:textId="77777777" w:rsidR="00382389" w:rsidRDefault="00382389" w:rsidP="00CF0D1F"/>
        </w:tc>
        <w:tc>
          <w:tcPr>
            <w:tcW w:w="1161" w:type="dxa"/>
            <w:tcBorders>
              <w:top w:val="nil"/>
              <w:left w:val="nil"/>
              <w:bottom w:val="nil"/>
              <w:right w:val="nil"/>
            </w:tcBorders>
          </w:tcPr>
          <w:p w14:paraId="63A2F3AF" w14:textId="77777777" w:rsidR="00382389" w:rsidRDefault="00382389" w:rsidP="00CF0D1F">
            <w:r>
              <w:t>122</w:t>
            </w:r>
          </w:p>
        </w:tc>
        <w:tc>
          <w:tcPr>
            <w:tcW w:w="682" w:type="dxa"/>
            <w:tcBorders>
              <w:top w:val="nil"/>
              <w:left w:val="nil"/>
              <w:bottom w:val="nil"/>
              <w:right w:val="nil"/>
            </w:tcBorders>
          </w:tcPr>
          <w:p w14:paraId="7D6B79BB" w14:textId="77777777" w:rsidR="00382389" w:rsidRDefault="00382389" w:rsidP="00CF0D1F"/>
        </w:tc>
      </w:tr>
      <w:tr w:rsidR="00382389" w14:paraId="20F901B8" w14:textId="77777777">
        <w:trPr>
          <w:cantSplit/>
          <w:trHeight w:hRule="exact" w:val="400"/>
        </w:trPr>
        <w:tc>
          <w:tcPr>
            <w:tcW w:w="1842" w:type="dxa"/>
            <w:tcBorders>
              <w:top w:val="nil"/>
              <w:left w:val="nil"/>
              <w:bottom w:val="nil"/>
              <w:right w:val="nil"/>
            </w:tcBorders>
          </w:tcPr>
          <w:p w14:paraId="26EDB266" w14:textId="77777777" w:rsidR="00382389" w:rsidRDefault="00382389" w:rsidP="00CF0D1F">
            <w:r>
              <w:t>1861–1870</w:t>
            </w:r>
          </w:p>
        </w:tc>
        <w:tc>
          <w:tcPr>
            <w:tcW w:w="1108" w:type="dxa"/>
            <w:tcBorders>
              <w:top w:val="nil"/>
              <w:left w:val="nil"/>
              <w:bottom w:val="nil"/>
              <w:right w:val="nil"/>
            </w:tcBorders>
          </w:tcPr>
          <w:p w14:paraId="07E1C46E" w14:textId="77777777" w:rsidR="00382389" w:rsidRDefault="00382389" w:rsidP="00CF0D1F">
            <w:r>
              <w:t>106</w:t>
            </w:r>
          </w:p>
        </w:tc>
        <w:tc>
          <w:tcPr>
            <w:tcW w:w="734" w:type="dxa"/>
            <w:tcBorders>
              <w:top w:val="nil"/>
              <w:left w:val="nil"/>
              <w:bottom w:val="nil"/>
              <w:right w:val="nil"/>
            </w:tcBorders>
          </w:tcPr>
          <w:p w14:paraId="7B396D79" w14:textId="77777777" w:rsidR="00382389" w:rsidRDefault="00382389" w:rsidP="00CF0D1F"/>
        </w:tc>
        <w:tc>
          <w:tcPr>
            <w:tcW w:w="1066" w:type="dxa"/>
            <w:tcBorders>
              <w:top w:val="nil"/>
              <w:left w:val="nil"/>
              <w:bottom w:val="nil"/>
              <w:right w:val="nil"/>
            </w:tcBorders>
          </w:tcPr>
          <w:p w14:paraId="6529C007" w14:textId="77777777" w:rsidR="00382389" w:rsidRDefault="00382389" w:rsidP="00CF0D1F">
            <w:r>
              <w:t>134</w:t>
            </w:r>
          </w:p>
        </w:tc>
        <w:tc>
          <w:tcPr>
            <w:tcW w:w="776" w:type="dxa"/>
            <w:tcBorders>
              <w:top w:val="nil"/>
              <w:left w:val="nil"/>
              <w:bottom w:val="nil"/>
              <w:right w:val="nil"/>
            </w:tcBorders>
          </w:tcPr>
          <w:p w14:paraId="0DB8BD2A" w14:textId="77777777" w:rsidR="00382389" w:rsidRDefault="00382389" w:rsidP="00CF0D1F"/>
        </w:tc>
        <w:tc>
          <w:tcPr>
            <w:tcW w:w="1114" w:type="dxa"/>
            <w:tcBorders>
              <w:top w:val="nil"/>
              <w:left w:val="nil"/>
              <w:bottom w:val="nil"/>
              <w:right w:val="nil"/>
            </w:tcBorders>
          </w:tcPr>
          <w:p w14:paraId="033DA7F6" w14:textId="77777777" w:rsidR="00382389" w:rsidRDefault="00382389" w:rsidP="00CF0D1F">
            <w:r>
              <w:t>120</w:t>
            </w:r>
          </w:p>
        </w:tc>
        <w:tc>
          <w:tcPr>
            <w:tcW w:w="729" w:type="dxa"/>
            <w:tcBorders>
              <w:top w:val="nil"/>
              <w:left w:val="nil"/>
              <w:bottom w:val="nil"/>
              <w:right w:val="nil"/>
            </w:tcBorders>
          </w:tcPr>
          <w:p w14:paraId="6F614894" w14:textId="77777777" w:rsidR="00382389" w:rsidRDefault="00382389" w:rsidP="00CF0D1F"/>
        </w:tc>
        <w:tc>
          <w:tcPr>
            <w:tcW w:w="1161" w:type="dxa"/>
            <w:tcBorders>
              <w:top w:val="nil"/>
              <w:left w:val="nil"/>
              <w:bottom w:val="nil"/>
              <w:right w:val="nil"/>
            </w:tcBorders>
          </w:tcPr>
          <w:p w14:paraId="022A4929" w14:textId="77777777" w:rsidR="00382389" w:rsidRDefault="00382389" w:rsidP="00CF0D1F">
            <w:r>
              <w:t>97</w:t>
            </w:r>
          </w:p>
        </w:tc>
        <w:tc>
          <w:tcPr>
            <w:tcW w:w="682" w:type="dxa"/>
            <w:tcBorders>
              <w:top w:val="nil"/>
              <w:left w:val="nil"/>
              <w:bottom w:val="nil"/>
              <w:right w:val="nil"/>
            </w:tcBorders>
          </w:tcPr>
          <w:p w14:paraId="2B4569CF" w14:textId="77777777" w:rsidR="00382389" w:rsidRDefault="00382389" w:rsidP="00CF0D1F"/>
        </w:tc>
      </w:tr>
      <w:tr w:rsidR="00382389" w14:paraId="0EE9DFB4" w14:textId="77777777">
        <w:trPr>
          <w:cantSplit/>
          <w:trHeight w:hRule="exact" w:val="400"/>
        </w:trPr>
        <w:tc>
          <w:tcPr>
            <w:tcW w:w="1842" w:type="dxa"/>
            <w:tcBorders>
              <w:top w:val="nil"/>
              <w:left w:val="nil"/>
              <w:bottom w:val="nil"/>
              <w:right w:val="nil"/>
            </w:tcBorders>
          </w:tcPr>
          <w:p w14:paraId="0BC3C052" w14:textId="77777777" w:rsidR="00382389" w:rsidRDefault="00382389" w:rsidP="00CF0D1F">
            <w:r>
              <w:t>1871–1880</w:t>
            </w:r>
          </w:p>
        </w:tc>
        <w:tc>
          <w:tcPr>
            <w:tcW w:w="1108" w:type="dxa"/>
            <w:tcBorders>
              <w:top w:val="nil"/>
              <w:left w:val="nil"/>
              <w:bottom w:val="nil"/>
              <w:right w:val="nil"/>
            </w:tcBorders>
          </w:tcPr>
          <w:p w14:paraId="6FB5C069" w14:textId="77777777" w:rsidR="00382389" w:rsidRDefault="00382389" w:rsidP="00CF0D1F">
            <w:r>
              <w:t>88</w:t>
            </w:r>
          </w:p>
        </w:tc>
        <w:tc>
          <w:tcPr>
            <w:tcW w:w="734" w:type="dxa"/>
            <w:tcBorders>
              <w:top w:val="nil"/>
              <w:left w:val="nil"/>
              <w:bottom w:val="nil"/>
              <w:right w:val="nil"/>
            </w:tcBorders>
          </w:tcPr>
          <w:p w14:paraId="2AA365F2" w14:textId="77777777" w:rsidR="00382389" w:rsidRDefault="00382389" w:rsidP="00CF0D1F"/>
        </w:tc>
        <w:tc>
          <w:tcPr>
            <w:tcW w:w="1066" w:type="dxa"/>
            <w:tcBorders>
              <w:top w:val="nil"/>
              <w:left w:val="nil"/>
              <w:bottom w:val="nil"/>
              <w:right w:val="nil"/>
            </w:tcBorders>
          </w:tcPr>
          <w:p w14:paraId="598ABAAC" w14:textId="77777777" w:rsidR="00382389" w:rsidRDefault="00382389" w:rsidP="00CF0D1F">
            <w:r>
              <w:t>112</w:t>
            </w:r>
          </w:p>
        </w:tc>
        <w:tc>
          <w:tcPr>
            <w:tcW w:w="776" w:type="dxa"/>
            <w:tcBorders>
              <w:top w:val="nil"/>
              <w:left w:val="nil"/>
              <w:bottom w:val="nil"/>
              <w:right w:val="nil"/>
            </w:tcBorders>
          </w:tcPr>
          <w:p w14:paraId="3A283672" w14:textId="77777777" w:rsidR="00382389" w:rsidRDefault="00382389" w:rsidP="00CF0D1F"/>
        </w:tc>
        <w:tc>
          <w:tcPr>
            <w:tcW w:w="1114" w:type="dxa"/>
            <w:tcBorders>
              <w:top w:val="nil"/>
              <w:left w:val="nil"/>
              <w:bottom w:val="nil"/>
              <w:right w:val="nil"/>
            </w:tcBorders>
          </w:tcPr>
          <w:p w14:paraId="33BD84B6" w14:textId="77777777" w:rsidR="00382389" w:rsidRDefault="00382389" w:rsidP="00CF0D1F">
            <w:r>
              <w:t>112</w:t>
            </w:r>
          </w:p>
        </w:tc>
        <w:tc>
          <w:tcPr>
            <w:tcW w:w="729" w:type="dxa"/>
            <w:tcBorders>
              <w:top w:val="nil"/>
              <w:left w:val="nil"/>
              <w:bottom w:val="nil"/>
              <w:right w:val="nil"/>
            </w:tcBorders>
          </w:tcPr>
          <w:p w14:paraId="08991708" w14:textId="77777777" w:rsidR="00382389" w:rsidRDefault="00382389" w:rsidP="00CF0D1F"/>
        </w:tc>
        <w:tc>
          <w:tcPr>
            <w:tcW w:w="1161" w:type="dxa"/>
            <w:tcBorders>
              <w:top w:val="nil"/>
              <w:left w:val="nil"/>
              <w:bottom w:val="nil"/>
              <w:right w:val="nil"/>
            </w:tcBorders>
          </w:tcPr>
          <w:p w14:paraId="74154A5F" w14:textId="77777777" w:rsidR="00382389" w:rsidRDefault="00382389" w:rsidP="00CF0D1F">
            <w:r>
              <w:t>93</w:t>
            </w:r>
          </w:p>
        </w:tc>
        <w:tc>
          <w:tcPr>
            <w:tcW w:w="682" w:type="dxa"/>
            <w:tcBorders>
              <w:top w:val="nil"/>
              <w:left w:val="nil"/>
              <w:bottom w:val="nil"/>
              <w:right w:val="nil"/>
            </w:tcBorders>
          </w:tcPr>
          <w:p w14:paraId="6FD30EC0" w14:textId="77777777" w:rsidR="00382389" w:rsidRDefault="00382389" w:rsidP="00CF0D1F"/>
        </w:tc>
      </w:tr>
      <w:tr w:rsidR="00382389" w14:paraId="471A4CB2" w14:textId="77777777">
        <w:trPr>
          <w:trHeight w:hRule="exact" w:val="400"/>
        </w:trPr>
        <w:tc>
          <w:tcPr>
            <w:tcW w:w="1842" w:type="dxa"/>
            <w:tcBorders>
              <w:top w:val="nil"/>
              <w:left w:val="nil"/>
              <w:bottom w:val="nil"/>
              <w:right w:val="nil"/>
            </w:tcBorders>
          </w:tcPr>
          <w:p w14:paraId="3D37AAEC" w14:textId="77777777" w:rsidR="00382389" w:rsidRDefault="00382389" w:rsidP="00CF0D1F">
            <w:r>
              <w:t>1881–1890</w:t>
            </w:r>
          </w:p>
        </w:tc>
        <w:tc>
          <w:tcPr>
            <w:tcW w:w="1108" w:type="dxa"/>
            <w:tcBorders>
              <w:top w:val="nil"/>
              <w:left w:val="nil"/>
              <w:bottom w:val="nil"/>
              <w:right w:val="nil"/>
            </w:tcBorders>
          </w:tcPr>
          <w:p w14:paraId="1BA4F1DC" w14:textId="77777777" w:rsidR="00382389" w:rsidRDefault="00382389" w:rsidP="00CF0D1F">
            <w:r>
              <w:t>77</w:t>
            </w:r>
          </w:p>
        </w:tc>
        <w:tc>
          <w:tcPr>
            <w:tcW w:w="734" w:type="dxa"/>
            <w:tcBorders>
              <w:top w:val="nil"/>
              <w:left w:val="nil"/>
              <w:bottom w:val="nil"/>
              <w:right w:val="nil"/>
            </w:tcBorders>
          </w:tcPr>
          <w:p w14:paraId="21DF3B66" w14:textId="77777777" w:rsidR="00382389" w:rsidRDefault="00382389" w:rsidP="00CF0D1F"/>
        </w:tc>
        <w:tc>
          <w:tcPr>
            <w:tcW w:w="1066" w:type="dxa"/>
            <w:tcBorders>
              <w:top w:val="nil"/>
              <w:left w:val="nil"/>
              <w:bottom w:val="nil"/>
              <w:right w:val="nil"/>
            </w:tcBorders>
          </w:tcPr>
          <w:p w14:paraId="0BF66D8F" w14:textId="77777777" w:rsidR="00382389" w:rsidRDefault="00382389" w:rsidP="00CF0D1F">
            <w:r>
              <w:t>98</w:t>
            </w:r>
          </w:p>
        </w:tc>
        <w:tc>
          <w:tcPr>
            <w:tcW w:w="776" w:type="dxa"/>
            <w:tcBorders>
              <w:top w:val="nil"/>
              <w:left w:val="nil"/>
              <w:bottom w:val="nil"/>
              <w:right w:val="nil"/>
            </w:tcBorders>
          </w:tcPr>
          <w:p w14:paraId="07D5AE97" w14:textId="77777777" w:rsidR="00382389" w:rsidRDefault="00382389" w:rsidP="00CF0D1F"/>
        </w:tc>
        <w:tc>
          <w:tcPr>
            <w:tcW w:w="1114" w:type="dxa"/>
            <w:tcBorders>
              <w:top w:val="nil"/>
              <w:left w:val="nil"/>
              <w:bottom w:val="nil"/>
              <w:right w:val="nil"/>
            </w:tcBorders>
          </w:tcPr>
          <w:p w14:paraId="2B978DB4" w14:textId="77777777" w:rsidR="00382389" w:rsidRDefault="00382389" w:rsidP="00CF0D1F">
            <w:r>
              <w:t>102</w:t>
            </w:r>
          </w:p>
        </w:tc>
        <w:tc>
          <w:tcPr>
            <w:tcW w:w="729" w:type="dxa"/>
            <w:tcBorders>
              <w:top w:val="nil"/>
              <w:left w:val="nil"/>
              <w:bottom w:val="nil"/>
              <w:right w:val="nil"/>
            </w:tcBorders>
          </w:tcPr>
          <w:p w14:paraId="70240ABA" w14:textId="77777777" w:rsidR="00382389" w:rsidRDefault="00382389" w:rsidP="00CF0D1F"/>
        </w:tc>
        <w:tc>
          <w:tcPr>
            <w:tcW w:w="1161" w:type="dxa"/>
            <w:tcBorders>
              <w:top w:val="nil"/>
              <w:left w:val="nil"/>
              <w:bottom w:val="nil"/>
              <w:right w:val="nil"/>
            </w:tcBorders>
          </w:tcPr>
          <w:p w14:paraId="31BC87B1" w14:textId="77777777" w:rsidR="00382389" w:rsidRDefault="00382389" w:rsidP="00CF0D1F">
            <w:r>
              <w:t>90</w:t>
            </w:r>
          </w:p>
        </w:tc>
        <w:tc>
          <w:tcPr>
            <w:tcW w:w="682" w:type="dxa"/>
            <w:tcBorders>
              <w:top w:val="nil"/>
              <w:left w:val="nil"/>
              <w:bottom w:val="nil"/>
              <w:right w:val="nil"/>
            </w:tcBorders>
          </w:tcPr>
          <w:p w14:paraId="28AE7063" w14:textId="77777777" w:rsidR="00382389" w:rsidRDefault="00382389" w:rsidP="00CF0D1F"/>
        </w:tc>
      </w:tr>
      <w:tr w:rsidR="00382389" w14:paraId="278F77C4" w14:textId="77777777">
        <w:trPr>
          <w:trHeight w:hRule="exact" w:val="400"/>
        </w:trPr>
        <w:tc>
          <w:tcPr>
            <w:tcW w:w="1842" w:type="dxa"/>
            <w:tcBorders>
              <w:top w:val="nil"/>
              <w:left w:val="nil"/>
              <w:bottom w:val="nil"/>
              <w:right w:val="nil"/>
            </w:tcBorders>
          </w:tcPr>
          <w:p w14:paraId="56FD347C" w14:textId="77777777" w:rsidR="00382389" w:rsidRDefault="00382389" w:rsidP="00CF0D1F">
            <w:r>
              <w:t>1891–1900</w:t>
            </w:r>
          </w:p>
        </w:tc>
        <w:tc>
          <w:tcPr>
            <w:tcW w:w="1108" w:type="dxa"/>
            <w:tcBorders>
              <w:top w:val="nil"/>
              <w:left w:val="nil"/>
              <w:bottom w:val="nil"/>
              <w:right w:val="nil"/>
            </w:tcBorders>
          </w:tcPr>
          <w:p w14:paraId="4AD3617F" w14:textId="77777777" w:rsidR="00382389" w:rsidRDefault="00382389" w:rsidP="00CF0D1F">
            <w:r>
              <w:t>61</w:t>
            </w:r>
          </w:p>
        </w:tc>
        <w:tc>
          <w:tcPr>
            <w:tcW w:w="734" w:type="dxa"/>
            <w:tcBorders>
              <w:top w:val="nil"/>
              <w:left w:val="nil"/>
              <w:bottom w:val="nil"/>
              <w:right w:val="nil"/>
            </w:tcBorders>
          </w:tcPr>
          <w:p w14:paraId="2A5026EB" w14:textId="77777777" w:rsidR="00382389" w:rsidRDefault="00382389" w:rsidP="00CF0D1F"/>
        </w:tc>
        <w:tc>
          <w:tcPr>
            <w:tcW w:w="1066" w:type="dxa"/>
            <w:tcBorders>
              <w:top w:val="nil"/>
              <w:left w:val="nil"/>
              <w:bottom w:val="nil"/>
              <w:right w:val="nil"/>
            </w:tcBorders>
          </w:tcPr>
          <w:p w14:paraId="5FF1E0C8" w14:textId="77777777" w:rsidR="00382389" w:rsidRDefault="00382389" w:rsidP="00CF0D1F">
            <w:r>
              <w:t>72</w:t>
            </w:r>
          </w:p>
        </w:tc>
        <w:tc>
          <w:tcPr>
            <w:tcW w:w="776" w:type="dxa"/>
            <w:tcBorders>
              <w:top w:val="nil"/>
              <w:left w:val="nil"/>
              <w:bottom w:val="nil"/>
              <w:right w:val="nil"/>
            </w:tcBorders>
          </w:tcPr>
          <w:p w14:paraId="5D494992" w14:textId="77777777" w:rsidR="00382389" w:rsidRDefault="00382389" w:rsidP="00CF0D1F"/>
        </w:tc>
        <w:tc>
          <w:tcPr>
            <w:tcW w:w="1114" w:type="dxa"/>
            <w:tcBorders>
              <w:top w:val="nil"/>
              <w:left w:val="nil"/>
              <w:bottom w:val="nil"/>
              <w:right w:val="nil"/>
            </w:tcBorders>
          </w:tcPr>
          <w:p w14:paraId="5F985BF9" w14:textId="77777777" w:rsidR="00382389" w:rsidRDefault="00382389" w:rsidP="00CF0D1F">
            <w:r>
              <w:t>79</w:t>
            </w:r>
          </w:p>
        </w:tc>
        <w:tc>
          <w:tcPr>
            <w:tcW w:w="729" w:type="dxa"/>
            <w:tcBorders>
              <w:top w:val="nil"/>
              <w:left w:val="nil"/>
              <w:bottom w:val="nil"/>
              <w:right w:val="nil"/>
            </w:tcBorders>
          </w:tcPr>
          <w:p w14:paraId="730D5BE9" w14:textId="77777777" w:rsidR="00382389" w:rsidRDefault="00382389" w:rsidP="00CF0D1F"/>
        </w:tc>
        <w:tc>
          <w:tcPr>
            <w:tcW w:w="1161" w:type="dxa"/>
            <w:tcBorders>
              <w:top w:val="nil"/>
              <w:left w:val="nil"/>
              <w:bottom w:val="nil"/>
              <w:right w:val="nil"/>
            </w:tcBorders>
          </w:tcPr>
          <w:p w14:paraId="628BEE88" w14:textId="77777777" w:rsidR="00382389" w:rsidRDefault="00382389" w:rsidP="00CF0D1F">
            <w:r>
              <w:t>80</w:t>
            </w:r>
          </w:p>
        </w:tc>
        <w:tc>
          <w:tcPr>
            <w:tcW w:w="682" w:type="dxa"/>
            <w:tcBorders>
              <w:top w:val="nil"/>
              <w:left w:val="nil"/>
              <w:bottom w:val="nil"/>
              <w:right w:val="nil"/>
            </w:tcBorders>
          </w:tcPr>
          <w:p w14:paraId="2D4ABF09" w14:textId="77777777" w:rsidR="00382389" w:rsidRDefault="00382389" w:rsidP="00CF0D1F"/>
        </w:tc>
      </w:tr>
      <w:tr w:rsidR="00382389" w14:paraId="7D7D60FC" w14:textId="77777777">
        <w:trPr>
          <w:trHeight w:hRule="exact" w:val="400"/>
        </w:trPr>
        <w:tc>
          <w:tcPr>
            <w:tcW w:w="1842" w:type="dxa"/>
            <w:tcBorders>
              <w:top w:val="nil"/>
              <w:left w:val="nil"/>
              <w:bottom w:val="nil"/>
              <w:right w:val="nil"/>
            </w:tcBorders>
          </w:tcPr>
          <w:p w14:paraId="45F25638" w14:textId="77777777" w:rsidR="00382389" w:rsidRDefault="00382389" w:rsidP="00CF0D1F">
            <w:r>
              <w:t>1901–1910</w:t>
            </w:r>
          </w:p>
        </w:tc>
        <w:tc>
          <w:tcPr>
            <w:tcW w:w="1108" w:type="dxa"/>
            <w:tcBorders>
              <w:top w:val="nil"/>
              <w:left w:val="nil"/>
              <w:bottom w:val="nil"/>
              <w:right w:val="nil"/>
            </w:tcBorders>
          </w:tcPr>
          <w:p w14:paraId="7CE28F23" w14:textId="77777777" w:rsidR="00382389" w:rsidRDefault="00382389" w:rsidP="00CF0D1F">
            <w:r>
              <w:t>44</w:t>
            </w:r>
          </w:p>
        </w:tc>
        <w:tc>
          <w:tcPr>
            <w:tcW w:w="734" w:type="dxa"/>
            <w:tcBorders>
              <w:top w:val="nil"/>
              <w:left w:val="nil"/>
              <w:bottom w:val="nil"/>
              <w:right w:val="nil"/>
            </w:tcBorders>
          </w:tcPr>
          <w:p w14:paraId="1A9A2807" w14:textId="77777777" w:rsidR="00382389" w:rsidRDefault="00382389" w:rsidP="00CF0D1F"/>
        </w:tc>
        <w:tc>
          <w:tcPr>
            <w:tcW w:w="1066" w:type="dxa"/>
            <w:tcBorders>
              <w:top w:val="nil"/>
              <w:left w:val="nil"/>
              <w:bottom w:val="nil"/>
              <w:right w:val="nil"/>
            </w:tcBorders>
          </w:tcPr>
          <w:p w14:paraId="26FE6731" w14:textId="77777777" w:rsidR="00382389" w:rsidRDefault="00382389" w:rsidP="00CF0D1F">
            <w:r>
              <w:t>45</w:t>
            </w:r>
          </w:p>
        </w:tc>
        <w:tc>
          <w:tcPr>
            <w:tcW w:w="776" w:type="dxa"/>
            <w:tcBorders>
              <w:top w:val="nil"/>
              <w:left w:val="nil"/>
              <w:bottom w:val="nil"/>
              <w:right w:val="nil"/>
            </w:tcBorders>
          </w:tcPr>
          <w:p w14:paraId="08C983B1" w14:textId="77777777" w:rsidR="00382389" w:rsidRDefault="00382389" w:rsidP="00CF0D1F"/>
        </w:tc>
        <w:tc>
          <w:tcPr>
            <w:tcW w:w="1114" w:type="dxa"/>
            <w:tcBorders>
              <w:top w:val="nil"/>
              <w:left w:val="nil"/>
              <w:bottom w:val="nil"/>
              <w:right w:val="nil"/>
            </w:tcBorders>
          </w:tcPr>
          <w:p w14:paraId="35CDDC51" w14:textId="77777777" w:rsidR="00382389" w:rsidRDefault="00382389" w:rsidP="00CF0D1F">
            <w:r>
              <w:t>54</w:t>
            </w:r>
          </w:p>
        </w:tc>
        <w:tc>
          <w:tcPr>
            <w:tcW w:w="729" w:type="dxa"/>
            <w:tcBorders>
              <w:top w:val="nil"/>
              <w:left w:val="nil"/>
              <w:bottom w:val="nil"/>
              <w:right w:val="nil"/>
            </w:tcBorders>
          </w:tcPr>
          <w:p w14:paraId="3589E00D" w14:textId="77777777" w:rsidR="00382389" w:rsidRDefault="00382389" w:rsidP="00CF0D1F"/>
        </w:tc>
        <w:tc>
          <w:tcPr>
            <w:tcW w:w="1161" w:type="dxa"/>
            <w:tcBorders>
              <w:top w:val="nil"/>
              <w:left w:val="nil"/>
              <w:bottom w:val="nil"/>
              <w:right w:val="nil"/>
            </w:tcBorders>
          </w:tcPr>
          <w:p w14:paraId="05651749" w14:textId="77777777" w:rsidR="00382389" w:rsidRDefault="00382389" w:rsidP="00CF0D1F">
            <w:r>
              <w:t>70</w:t>
            </w:r>
          </w:p>
        </w:tc>
        <w:tc>
          <w:tcPr>
            <w:tcW w:w="682" w:type="dxa"/>
            <w:tcBorders>
              <w:top w:val="nil"/>
              <w:left w:val="nil"/>
              <w:bottom w:val="nil"/>
              <w:right w:val="nil"/>
            </w:tcBorders>
          </w:tcPr>
          <w:p w14:paraId="123B06B7" w14:textId="77777777" w:rsidR="00382389" w:rsidRDefault="00382389" w:rsidP="00CF0D1F"/>
        </w:tc>
      </w:tr>
      <w:tr w:rsidR="00382389" w14:paraId="17722E64" w14:textId="77777777">
        <w:trPr>
          <w:trHeight w:hRule="exact" w:val="400"/>
        </w:trPr>
        <w:tc>
          <w:tcPr>
            <w:tcW w:w="1842" w:type="dxa"/>
            <w:tcBorders>
              <w:top w:val="nil"/>
              <w:left w:val="nil"/>
              <w:bottom w:val="nil"/>
              <w:right w:val="nil"/>
            </w:tcBorders>
          </w:tcPr>
          <w:p w14:paraId="4DFEA0D4" w14:textId="77777777" w:rsidR="00382389" w:rsidRDefault="00382389" w:rsidP="00CF0D1F">
            <w:r>
              <w:t>1911–1920</w:t>
            </w:r>
          </w:p>
        </w:tc>
        <w:tc>
          <w:tcPr>
            <w:tcW w:w="1108" w:type="dxa"/>
            <w:tcBorders>
              <w:top w:val="nil"/>
              <w:left w:val="nil"/>
              <w:bottom w:val="nil"/>
              <w:right w:val="nil"/>
            </w:tcBorders>
          </w:tcPr>
          <w:p w14:paraId="3C6CB377" w14:textId="77777777" w:rsidR="00382389" w:rsidRDefault="00382389" w:rsidP="00CF0D1F">
            <w:r>
              <w:t>33</w:t>
            </w:r>
          </w:p>
        </w:tc>
        <w:tc>
          <w:tcPr>
            <w:tcW w:w="734" w:type="dxa"/>
            <w:tcBorders>
              <w:top w:val="nil"/>
              <w:left w:val="nil"/>
              <w:bottom w:val="nil"/>
              <w:right w:val="nil"/>
            </w:tcBorders>
          </w:tcPr>
          <w:p w14:paraId="312DBCE4" w14:textId="77777777" w:rsidR="00382389" w:rsidRDefault="00382389" w:rsidP="00CF0D1F"/>
        </w:tc>
        <w:tc>
          <w:tcPr>
            <w:tcW w:w="1066" w:type="dxa"/>
            <w:tcBorders>
              <w:top w:val="nil"/>
              <w:left w:val="nil"/>
              <w:bottom w:val="nil"/>
              <w:right w:val="nil"/>
            </w:tcBorders>
          </w:tcPr>
          <w:p w14:paraId="42B43671" w14:textId="77777777" w:rsidR="00382389" w:rsidRDefault="00382389" w:rsidP="00CF0D1F">
            <w:r>
              <w:t>36</w:t>
            </w:r>
          </w:p>
        </w:tc>
        <w:tc>
          <w:tcPr>
            <w:tcW w:w="776" w:type="dxa"/>
            <w:tcBorders>
              <w:top w:val="nil"/>
              <w:left w:val="nil"/>
              <w:bottom w:val="nil"/>
              <w:right w:val="nil"/>
            </w:tcBorders>
          </w:tcPr>
          <w:p w14:paraId="16996F0F" w14:textId="77777777" w:rsidR="00382389" w:rsidRDefault="00382389" w:rsidP="00CF0D1F"/>
        </w:tc>
        <w:tc>
          <w:tcPr>
            <w:tcW w:w="1114" w:type="dxa"/>
            <w:tcBorders>
              <w:top w:val="nil"/>
              <w:left w:val="nil"/>
              <w:bottom w:val="nil"/>
              <w:right w:val="nil"/>
            </w:tcBorders>
          </w:tcPr>
          <w:p w14:paraId="17465C68" w14:textId="77777777" w:rsidR="00382389" w:rsidRDefault="00382389" w:rsidP="00CF0D1F">
            <w:r>
              <w:t>46</w:t>
            </w:r>
          </w:p>
        </w:tc>
        <w:tc>
          <w:tcPr>
            <w:tcW w:w="729" w:type="dxa"/>
            <w:tcBorders>
              <w:top w:val="nil"/>
              <w:left w:val="nil"/>
              <w:bottom w:val="nil"/>
              <w:right w:val="nil"/>
            </w:tcBorders>
          </w:tcPr>
          <w:p w14:paraId="0153BFFA" w14:textId="77777777" w:rsidR="00382389" w:rsidRDefault="00382389" w:rsidP="00CF0D1F"/>
        </w:tc>
        <w:tc>
          <w:tcPr>
            <w:tcW w:w="1161" w:type="dxa"/>
            <w:tcBorders>
              <w:top w:val="nil"/>
              <w:left w:val="nil"/>
              <w:bottom w:val="nil"/>
              <w:right w:val="nil"/>
            </w:tcBorders>
          </w:tcPr>
          <w:p w14:paraId="04F88429" w14:textId="77777777" w:rsidR="00382389" w:rsidRDefault="00382389" w:rsidP="00CF0D1F">
            <w:r>
              <w:t>65</w:t>
            </w:r>
          </w:p>
        </w:tc>
        <w:tc>
          <w:tcPr>
            <w:tcW w:w="682" w:type="dxa"/>
            <w:tcBorders>
              <w:top w:val="nil"/>
              <w:left w:val="nil"/>
              <w:bottom w:val="nil"/>
              <w:right w:val="nil"/>
            </w:tcBorders>
          </w:tcPr>
          <w:p w14:paraId="4CF2BE0F" w14:textId="77777777" w:rsidR="00382389" w:rsidRDefault="00382389" w:rsidP="00CF0D1F"/>
        </w:tc>
      </w:tr>
      <w:tr w:rsidR="00382389" w14:paraId="66808D41" w14:textId="77777777">
        <w:trPr>
          <w:trHeight w:hRule="exact" w:val="400"/>
        </w:trPr>
        <w:tc>
          <w:tcPr>
            <w:tcW w:w="1842" w:type="dxa"/>
            <w:tcBorders>
              <w:top w:val="nil"/>
              <w:left w:val="nil"/>
              <w:bottom w:val="single" w:sz="4" w:space="0" w:color="auto"/>
              <w:right w:val="nil"/>
            </w:tcBorders>
          </w:tcPr>
          <w:p w14:paraId="126A6189" w14:textId="77777777" w:rsidR="00382389" w:rsidRDefault="00382389" w:rsidP="00CF0D1F">
            <w:r>
              <w:t>1921–1930</w:t>
            </w:r>
          </w:p>
        </w:tc>
        <w:tc>
          <w:tcPr>
            <w:tcW w:w="1108" w:type="dxa"/>
            <w:tcBorders>
              <w:top w:val="nil"/>
              <w:left w:val="nil"/>
              <w:bottom w:val="single" w:sz="4" w:space="0" w:color="auto"/>
              <w:right w:val="nil"/>
            </w:tcBorders>
          </w:tcPr>
          <w:p w14:paraId="162C88E2" w14:textId="77777777" w:rsidR="00382389" w:rsidRDefault="00382389" w:rsidP="00CF0D1F">
            <w:r>
              <w:t>20</w:t>
            </w:r>
          </w:p>
        </w:tc>
        <w:tc>
          <w:tcPr>
            <w:tcW w:w="734" w:type="dxa"/>
            <w:tcBorders>
              <w:top w:val="nil"/>
              <w:left w:val="nil"/>
              <w:bottom w:val="single" w:sz="4" w:space="0" w:color="auto"/>
              <w:right w:val="nil"/>
            </w:tcBorders>
          </w:tcPr>
          <w:p w14:paraId="458BFDD9" w14:textId="77777777" w:rsidR="00382389" w:rsidRDefault="00382389" w:rsidP="00CF0D1F"/>
        </w:tc>
        <w:tc>
          <w:tcPr>
            <w:tcW w:w="1066" w:type="dxa"/>
            <w:tcBorders>
              <w:top w:val="nil"/>
              <w:left w:val="nil"/>
              <w:bottom w:val="single" w:sz="4" w:space="0" w:color="auto"/>
              <w:right w:val="nil"/>
            </w:tcBorders>
          </w:tcPr>
          <w:p w14:paraId="26964D11" w14:textId="77777777" w:rsidR="00382389" w:rsidRDefault="00382389" w:rsidP="00CF0D1F">
            <w:r>
              <w:t>19</w:t>
            </w:r>
          </w:p>
        </w:tc>
        <w:tc>
          <w:tcPr>
            <w:tcW w:w="776" w:type="dxa"/>
            <w:tcBorders>
              <w:top w:val="nil"/>
              <w:left w:val="nil"/>
              <w:bottom w:val="single" w:sz="4" w:space="0" w:color="auto"/>
              <w:right w:val="nil"/>
            </w:tcBorders>
          </w:tcPr>
          <w:p w14:paraId="6F1759D8" w14:textId="77777777" w:rsidR="00382389" w:rsidRDefault="00382389" w:rsidP="00CF0D1F"/>
        </w:tc>
        <w:tc>
          <w:tcPr>
            <w:tcW w:w="1114" w:type="dxa"/>
            <w:tcBorders>
              <w:top w:val="nil"/>
              <w:left w:val="nil"/>
              <w:bottom w:val="single" w:sz="4" w:space="0" w:color="auto"/>
              <w:right w:val="nil"/>
            </w:tcBorders>
          </w:tcPr>
          <w:p w14:paraId="6DDE970C" w14:textId="77777777" w:rsidR="00382389" w:rsidRDefault="00382389" w:rsidP="00CF0D1F">
            <w:r>
              <w:t>26</w:t>
            </w:r>
          </w:p>
        </w:tc>
        <w:tc>
          <w:tcPr>
            <w:tcW w:w="729" w:type="dxa"/>
            <w:tcBorders>
              <w:top w:val="nil"/>
              <w:left w:val="nil"/>
              <w:bottom w:val="single" w:sz="4" w:space="0" w:color="auto"/>
              <w:right w:val="nil"/>
            </w:tcBorders>
          </w:tcPr>
          <w:p w14:paraId="0F5590A3" w14:textId="77777777" w:rsidR="00382389" w:rsidRDefault="00382389" w:rsidP="00CF0D1F"/>
        </w:tc>
        <w:tc>
          <w:tcPr>
            <w:tcW w:w="1161" w:type="dxa"/>
            <w:tcBorders>
              <w:top w:val="nil"/>
              <w:left w:val="nil"/>
              <w:bottom w:val="single" w:sz="4" w:space="0" w:color="auto"/>
              <w:right w:val="nil"/>
            </w:tcBorders>
          </w:tcPr>
          <w:p w14:paraId="609A78A2" w14:textId="77777777" w:rsidR="00382389" w:rsidRDefault="00382389" w:rsidP="00CF0D1F">
            <w:r>
              <w:t>40</w:t>
            </w:r>
          </w:p>
        </w:tc>
        <w:tc>
          <w:tcPr>
            <w:tcW w:w="682" w:type="dxa"/>
            <w:tcBorders>
              <w:top w:val="nil"/>
              <w:left w:val="nil"/>
              <w:bottom w:val="single" w:sz="4" w:space="0" w:color="auto"/>
              <w:right w:val="nil"/>
            </w:tcBorders>
          </w:tcPr>
          <w:p w14:paraId="2112BA44" w14:textId="77777777" w:rsidR="00382389" w:rsidRDefault="00382389" w:rsidP="00CF0D1F"/>
        </w:tc>
      </w:tr>
    </w:tbl>
    <w:p w14:paraId="6CB7EC8C" w14:textId="77777777" w:rsidR="00382389" w:rsidRPr="00CF0D1F" w:rsidRDefault="00382389" w:rsidP="00CF0D1F">
      <w:pPr>
        <w:pStyle w:val="KllaFigur"/>
      </w:pPr>
      <w:r w:rsidRPr="00CF0D1F">
        <w:t xml:space="preserve">Source: Calculated from </w:t>
      </w:r>
      <w:r w:rsidRPr="00CF0D1F">
        <w:rPr>
          <w:i/>
        </w:rPr>
        <w:t>Historisk statistik för Sverige</w:t>
      </w:r>
      <w:r w:rsidRPr="00CF0D1F">
        <w:t>. Vol. 1. Befolkning, 1720-1967, Table 40.</w:t>
      </w:r>
    </w:p>
    <w:p w14:paraId="66FAB350" w14:textId="77777777" w:rsidR="00F37437" w:rsidRDefault="00F37437" w:rsidP="00CF0D1F">
      <w:pPr>
        <w:pStyle w:val="Heading1"/>
        <w:sectPr w:rsidR="00F37437" w:rsidSect="00F37437">
          <w:type w:val="oddPage"/>
          <w:pgSz w:w="11906" w:h="16838"/>
          <w:pgMar w:top="1411" w:right="1411" w:bottom="1411" w:left="1411" w:header="706" w:footer="706" w:gutter="0"/>
          <w:cols w:space="720"/>
        </w:sectPr>
      </w:pPr>
      <w:bookmarkStart w:id="153" w:name="_Toc95036895"/>
    </w:p>
    <w:p w14:paraId="3ABDF907" w14:textId="77777777" w:rsidR="00382389" w:rsidRPr="00CF0D1F" w:rsidRDefault="00382389" w:rsidP="00CF0D1F">
      <w:pPr>
        <w:pStyle w:val="Heading1"/>
      </w:pPr>
      <w:bookmarkStart w:id="154" w:name="_Toc45712595"/>
      <w:r w:rsidRPr="00CF0D1F">
        <w:lastRenderedPageBreak/>
        <w:t>Citat/Quotations</w:t>
      </w:r>
      <w:bookmarkEnd w:id="153"/>
      <w:bookmarkEnd w:id="154"/>
    </w:p>
    <w:p w14:paraId="250749C7" w14:textId="77777777" w:rsidR="00382389" w:rsidRDefault="00382389" w:rsidP="00CF0D1F">
      <w:pPr>
        <w:pStyle w:val="BrdtextutanindragparagraphtextNoindentation"/>
      </w:pPr>
      <w:r>
        <w:t>Det måste klart framgå om citat används i texten. Ett citat mindre än två rader bör markeras med citattecken. Det bästa sättet att visa ett längre citat är exemplet nedan. Det bör vara indraget och skrivet med mindre stil utan citattecken.</w:t>
      </w:r>
    </w:p>
    <w:p w14:paraId="23A60EAB" w14:textId="77777777" w:rsidR="00382389" w:rsidRPr="001F2FD1" w:rsidRDefault="00382389" w:rsidP="00CF0D1F">
      <w:pPr>
        <w:pStyle w:val="BrdtextutanindragparagraphtextNoindentation"/>
      </w:pPr>
    </w:p>
    <w:p w14:paraId="348D7284" w14:textId="77777777" w:rsidR="00382389" w:rsidRPr="00E3242A" w:rsidRDefault="00382389" w:rsidP="00CF0D1F">
      <w:pPr>
        <w:pStyle w:val="BrdtextutanindragparagraphtextNoindentation"/>
        <w:rPr>
          <w:lang w:val="en-US"/>
        </w:rPr>
      </w:pPr>
      <w:r>
        <w:rPr>
          <w:lang w:val="en-US"/>
        </w:rPr>
        <w:t>I</w:t>
      </w:r>
      <w:r w:rsidRPr="00E3242A">
        <w:rPr>
          <w:lang w:val="en-US"/>
        </w:rPr>
        <w:t xml:space="preserve">t must be shown clearly if quotations are used in the text. A quote of less than two lines should be indicated by double quotation marks. The best way to indicate a longer quotation is illustrated below. It should be indented and printed in a smaller font without quotation marks. </w:t>
      </w:r>
    </w:p>
    <w:p w14:paraId="316EF4DE" w14:textId="77777777" w:rsidR="00382389" w:rsidRPr="00E3242A" w:rsidRDefault="00382389" w:rsidP="00E3242A">
      <w:pPr>
        <w:pStyle w:val="Citat1"/>
      </w:pPr>
      <w:r w:rsidRPr="00E3242A">
        <w:t>We children were allowed to nurse until we were a couple of years of age. I remember still the sensation of my mother’s skin. .... When my mother sat suckling the youngest of us, she was often glad – almost delighted. So it happened, she took the small one away, played a little with the breast and then put it to the mouth of one of the older children, saying, “Do you want a bit too, ducky?” I have stood in my wooden shoes before my mum and had my part of the feast.</w:t>
      </w:r>
    </w:p>
    <w:p w14:paraId="08B4A3FF" w14:textId="77777777" w:rsidR="00382389" w:rsidRPr="001F2FD1" w:rsidRDefault="00382389" w:rsidP="00CF0D1F">
      <w:pPr>
        <w:pStyle w:val="BrdtextutanindragparagraphtextNoindentation"/>
      </w:pPr>
      <w:r w:rsidRPr="001F2FD1">
        <w:t>Det är inte nödvändigt att lägga till citattecken i indragen text. Texten är i 11 punkter med 12 punkters mellan rum före och efter citatet. Den vänstra och högra marginalen är indragen med 0,98 cm. Ett citat inom citat markeras genom att använda enkla citattecken som exemplet nedan.</w:t>
      </w:r>
    </w:p>
    <w:p w14:paraId="15041BB8" w14:textId="77777777" w:rsidR="00382389" w:rsidRPr="001F2FD1" w:rsidRDefault="00382389" w:rsidP="00CF0D1F">
      <w:pPr>
        <w:pStyle w:val="BrdtextutanindragparagraphtextNoindentation"/>
      </w:pPr>
    </w:p>
    <w:p w14:paraId="59A83084" w14:textId="77777777" w:rsidR="00382389" w:rsidRPr="00E3242A" w:rsidRDefault="00382389" w:rsidP="00CF0D1F">
      <w:pPr>
        <w:pStyle w:val="BrdtextutanindragparagraphtextNoindentation"/>
        <w:rPr>
          <w:lang w:val="en-US"/>
        </w:rPr>
      </w:pPr>
      <w:r w:rsidRPr="00E3242A">
        <w:rPr>
          <w:lang w:val="en-US"/>
        </w:rPr>
        <w:t>It is not necessary to add quotation marks if the text is indented. The text is 11p with a spacing of at least 12p. The left and right margins are indented 0.98 cm (0.39"). A quote within a quote should be marked by using single quotation marks in the original quote and double in the longer, the latter as in the example below.</w:t>
      </w:r>
    </w:p>
    <w:p w14:paraId="245A2D85" w14:textId="77777777" w:rsidR="00382389" w:rsidRDefault="00382389" w:rsidP="00E3242A">
      <w:pPr>
        <w:pStyle w:val="Citat1"/>
      </w:pPr>
      <w:r>
        <w:t>“The elder statesman exclaimed: ‘I've been misquoted’”.</w:t>
      </w:r>
    </w:p>
    <w:p w14:paraId="3290FA92" w14:textId="77777777" w:rsidR="00F37437" w:rsidRDefault="00F37437" w:rsidP="00CF0D1F">
      <w:pPr>
        <w:pStyle w:val="Heading1"/>
        <w:sectPr w:rsidR="00F37437" w:rsidSect="00F37437">
          <w:type w:val="oddPage"/>
          <w:pgSz w:w="11906" w:h="16838"/>
          <w:pgMar w:top="1411" w:right="1411" w:bottom="1411" w:left="1411" w:header="706" w:footer="706" w:gutter="0"/>
          <w:cols w:space="720"/>
        </w:sectPr>
      </w:pPr>
      <w:bookmarkStart w:id="155" w:name="_Toc95036896"/>
    </w:p>
    <w:p w14:paraId="7EE96FCD" w14:textId="77777777" w:rsidR="00382389" w:rsidRPr="001F2FD1" w:rsidRDefault="00382389" w:rsidP="00CF0D1F">
      <w:pPr>
        <w:pStyle w:val="Heading1"/>
      </w:pPr>
      <w:bookmarkStart w:id="156" w:name="_Toc45712596"/>
      <w:r w:rsidRPr="001F2FD1">
        <w:lastRenderedPageBreak/>
        <w:t>Listor/Lists</w:t>
      </w:r>
      <w:bookmarkEnd w:id="155"/>
      <w:bookmarkEnd w:id="156"/>
    </w:p>
    <w:p w14:paraId="5C731796" w14:textId="77777777" w:rsidR="00382389" w:rsidRPr="001F2FD1" w:rsidRDefault="00382389" w:rsidP="00CF0D1F">
      <w:pPr>
        <w:pStyle w:val="Heading2"/>
      </w:pPr>
      <w:bookmarkStart w:id="157" w:name="_Toc95036897"/>
      <w:bookmarkStart w:id="158" w:name="_Toc45712597"/>
      <w:r w:rsidRPr="001F2FD1">
        <w:t>Numrerade listor/Numeric Lists</w:t>
      </w:r>
      <w:bookmarkEnd w:id="157"/>
      <w:bookmarkEnd w:id="158"/>
    </w:p>
    <w:p w14:paraId="465CC8F5" w14:textId="77777777" w:rsidR="00382389" w:rsidRPr="001F2FD1" w:rsidRDefault="00382389" w:rsidP="00CF0D1F">
      <w:pPr>
        <w:pStyle w:val="BrdtextutanindragparagraphtextNoindentation"/>
      </w:pPr>
      <w:r w:rsidRPr="001F2FD1">
        <w:t>Numrerade listor bör visas enligt exemplet nedan med vänstra marginalen indragen med 0,65 cm och den högra marginalen som stycketext d.v.s. inte rak.</w:t>
      </w:r>
    </w:p>
    <w:p w14:paraId="70963552" w14:textId="77777777" w:rsidR="00382389" w:rsidRPr="001F2FD1" w:rsidRDefault="00382389" w:rsidP="00CF0D1F">
      <w:pPr>
        <w:pStyle w:val="BrdtextutanindragparagraphtextNoindentation"/>
      </w:pPr>
    </w:p>
    <w:p w14:paraId="4D886E38" w14:textId="77777777" w:rsidR="00382389" w:rsidRPr="00E3242A" w:rsidRDefault="00382389" w:rsidP="00CF0D1F">
      <w:pPr>
        <w:pStyle w:val="BrdtextutanindragparagraphtextNoindentation"/>
        <w:rPr>
          <w:lang w:val="en-US"/>
        </w:rPr>
      </w:pPr>
      <w:r w:rsidRPr="00E3242A">
        <w:rPr>
          <w:lang w:val="en-US"/>
        </w:rPr>
        <w:t>Numeric lists should be presented as below, with the left margin indented by 0.65 cm (0.26") and the right margin as a paragraph text.</w:t>
      </w:r>
    </w:p>
    <w:p w14:paraId="05F935AF" w14:textId="77777777" w:rsidR="00382389" w:rsidRPr="00E3242A" w:rsidRDefault="00382389" w:rsidP="00CF0D1F">
      <w:pPr>
        <w:rPr>
          <w:lang w:val="en-US"/>
        </w:rPr>
      </w:pPr>
    </w:p>
    <w:p w14:paraId="448D3E29" w14:textId="77777777" w:rsidR="00382389" w:rsidRPr="00E3242A" w:rsidRDefault="00382389" w:rsidP="00CF0D1F">
      <w:pPr>
        <w:pStyle w:val="NumreradLista"/>
        <w:rPr>
          <w:lang w:val="en-US"/>
        </w:rPr>
      </w:pPr>
      <w:r w:rsidRPr="00E3242A">
        <w:rPr>
          <w:lang w:val="en-US"/>
        </w:rPr>
        <w:t>the infant may ingest harmful micro-organisms.</w:t>
      </w:r>
    </w:p>
    <w:p w14:paraId="79967E96" w14:textId="77777777" w:rsidR="00382389" w:rsidRPr="00E3242A" w:rsidRDefault="00382389" w:rsidP="00CF0D1F">
      <w:pPr>
        <w:pStyle w:val="NumreradLista"/>
        <w:rPr>
          <w:lang w:val="en-US"/>
        </w:rPr>
      </w:pPr>
      <w:r w:rsidRPr="00E3242A">
        <w:rPr>
          <w:lang w:val="en-US"/>
        </w:rPr>
        <w:t>the food may contain too few nutrients in forms the infant is able to use.</w:t>
      </w:r>
    </w:p>
    <w:p w14:paraId="1D833C93" w14:textId="77777777" w:rsidR="00382389" w:rsidRPr="00E3242A" w:rsidRDefault="00382389" w:rsidP="00CF0D1F">
      <w:pPr>
        <w:pStyle w:val="NumreradLista"/>
        <w:rPr>
          <w:lang w:val="en-US"/>
        </w:rPr>
      </w:pPr>
      <w:r w:rsidRPr="00E3242A">
        <w:rPr>
          <w:lang w:val="en-US"/>
        </w:rPr>
        <w:t>the food may contain nutrients in forms or concentrations which cause indigestion or other illnesses, both short- and long-term.</w:t>
      </w:r>
    </w:p>
    <w:p w14:paraId="4EB7A573" w14:textId="77777777" w:rsidR="00382389" w:rsidRPr="00E3242A" w:rsidRDefault="00382389" w:rsidP="00CF0D1F">
      <w:pPr>
        <w:pStyle w:val="NumreradLista"/>
        <w:rPr>
          <w:lang w:val="en-US"/>
        </w:rPr>
      </w:pPr>
      <w:r w:rsidRPr="00E3242A">
        <w:rPr>
          <w:lang w:val="en-US"/>
        </w:rPr>
        <w:t>any other sustenance will reduce breast milk production because the infant’s demand, expressed in suckling, guides the production of the milk supply. An infant satisfied by something else will not suckle sufficiently to ensure the proper amount of milk.</w:t>
      </w:r>
    </w:p>
    <w:p w14:paraId="765302A4" w14:textId="77777777" w:rsidR="00382389" w:rsidRPr="001F2FD1" w:rsidRDefault="00382389" w:rsidP="00CF0D1F">
      <w:pPr>
        <w:pStyle w:val="Heading2"/>
      </w:pPr>
      <w:bookmarkStart w:id="159" w:name="_Toc95036898"/>
      <w:bookmarkStart w:id="160" w:name="_Toc45712598"/>
      <w:r w:rsidRPr="001F2FD1">
        <w:t xml:space="preserve">Övriga listor/Other </w:t>
      </w:r>
      <w:r w:rsidR="00870066">
        <w:t>L</w:t>
      </w:r>
      <w:r w:rsidRPr="001F2FD1">
        <w:t>ists</w:t>
      </w:r>
      <w:bookmarkEnd w:id="159"/>
      <w:bookmarkEnd w:id="160"/>
    </w:p>
    <w:p w14:paraId="699953EC" w14:textId="77777777" w:rsidR="00382389" w:rsidRDefault="00382389" w:rsidP="00CF0D1F">
      <w:pPr>
        <w:pStyle w:val="BrdtextutanindragparagraphtextNoindentation"/>
      </w:pPr>
      <w:r>
        <w:t>Indragningen är olika mellan en numrerad lista och andra listor. Storleken på siffrorna och punkterna är inte densamma. Indraget är 0,65 cm och högra marginalen som stycketext alltså inte rak.</w:t>
      </w:r>
    </w:p>
    <w:p w14:paraId="3A3578CD" w14:textId="77777777" w:rsidR="00382389" w:rsidRPr="001F2FD1" w:rsidRDefault="00382389" w:rsidP="00CF0D1F">
      <w:pPr>
        <w:pStyle w:val="BrdtextutanindragparagraphtextNoindentation"/>
      </w:pPr>
    </w:p>
    <w:p w14:paraId="306811D0" w14:textId="77777777" w:rsidR="00382389" w:rsidRPr="00E3242A" w:rsidRDefault="00382389" w:rsidP="00CF0D1F">
      <w:pPr>
        <w:pStyle w:val="BrdtextutanindragparagraphtextNoindentation"/>
        <w:rPr>
          <w:lang w:val="en-US"/>
        </w:rPr>
      </w:pPr>
      <w:r w:rsidRPr="00E3242A">
        <w:rPr>
          <w:lang w:val="en-US"/>
        </w:rPr>
        <w:t>Indentation differs a bit between numeric and other kinds of lists. The size of the figures and the dots is not the same. Indent by 0.65 cm (0,26") and leave the right margin as a paragraph text.</w:t>
      </w:r>
    </w:p>
    <w:p w14:paraId="23801B07" w14:textId="77777777" w:rsidR="00382389" w:rsidRPr="00E3242A" w:rsidRDefault="00382389" w:rsidP="00E3242A">
      <w:pPr>
        <w:pStyle w:val="PunktlistaPunctualList"/>
      </w:pPr>
      <w:r w:rsidRPr="00E3242A">
        <w:t>The infant may ingest harmful micro-organisms.</w:t>
      </w:r>
    </w:p>
    <w:p w14:paraId="04999372" w14:textId="77777777" w:rsidR="00382389" w:rsidRPr="00E3242A" w:rsidRDefault="00382389" w:rsidP="00E3242A">
      <w:pPr>
        <w:pStyle w:val="PunktlistaPunctualList"/>
      </w:pPr>
      <w:r w:rsidRPr="00E3242A">
        <w:t>The food may contain too few nutrients in forms the infant is able to use.</w:t>
      </w:r>
    </w:p>
    <w:p w14:paraId="12BA1CDC" w14:textId="77777777" w:rsidR="00382389" w:rsidRPr="00E3242A" w:rsidRDefault="00382389" w:rsidP="00E3242A">
      <w:pPr>
        <w:pStyle w:val="PunktlistaPunctualList"/>
      </w:pPr>
      <w:r w:rsidRPr="00E3242A">
        <w:t>The food may contain nutrients in forms or concentrations, which cause indigestion or other illnesses, both short- and long-term.</w:t>
      </w:r>
    </w:p>
    <w:p w14:paraId="08F1F05A" w14:textId="77777777" w:rsidR="00382389" w:rsidRPr="00E3242A" w:rsidRDefault="00382389" w:rsidP="00E3242A">
      <w:pPr>
        <w:pStyle w:val="PunktlistaPunctualList"/>
      </w:pPr>
      <w:r w:rsidRPr="00E3242A">
        <w:t>Any other sustenance will reduce breast milk production because the infant’s demand expressed in suckling, guides the production of the milk supply. An infant satisfied by something else will not suckle sufficiently to ensure the proper amount of milk.</w:t>
      </w:r>
    </w:p>
    <w:p w14:paraId="449E6AA9" w14:textId="77777777" w:rsidR="00382389" w:rsidRPr="00E3242A" w:rsidRDefault="00382389" w:rsidP="00CF0D1F">
      <w:pPr>
        <w:rPr>
          <w:lang w:val="en-US"/>
        </w:rPr>
      </w:pPr>
    </w:p>
    <w:p w14:paraId="0C6EB78E" w14:textId="77777777" w:rsidR="00F37437" w:rsidRDefault="00F37437" w:rsidP="00CF0D1F">
      <w:pPr>
        <w:pStyle w:val="Heading1"/>
        <w:sectPr w:rsidR="00F37437" w:rsidSect="00F37437">
          <w:type w:val="oddPage"/>
          <w:pgSz w:w="11906" w:h="16838"/>
          <w:pgMar w:top="1411" w:right="1411" w:bottom="1411" w:left="1411" w:header="706" w:footer="706" w:gutter="0"/>
          <w:cols w:space="720"/>
        </w:sectPr>
      </w:pPr>
      <w:bookmarkStart w:id="161" w:name="_Toc95036899"/>
    </w:p>
    <w:p w14:paraId="0E84741E" w14:textId="77777777" w:rsidR="00382389" w:rsidRPr="001F2FD1" w:rsidRDefault="00382389" w:rsidP="00CF0D1F">
      <w:pPr>
        <w:pStyle w:val="Heading1"/>
      </w:pPr>
      <w:bookmarkStart w:id="162" w:name="_Toc45712599"/>
      <w:r w:rsidRPr="001F2FD1">
        <w:lastRenderedPageBreak/>
        <w:t>Referenslista/Reference List</w:t>
      </w:r>
      <w:bookmarkEnd w:id="161"/>
      <w:bookmarkEnd w:id="162"/>
    </w:p>
    <w:p w14:paraId="0A6758DA" w14:textId="77777777" w:rsidR="00382389" w:rsidRDefault="00382389" w:rsidP="00CF0D1F">
      <w:pPr>
        <w:pStyle w:val="BrdtextutanindragparagraphtextNoindentation"/>
      </w:pPr>
      <w:r>
        <w:t>Referenslistan bör se ut som exemplet nedan. Den första raden bör vara vänsterställd mot marginalen och den andra och följande rader bör vara indragna med 0,5 cm.</w:t>
      </w:r>
    </w:p>
    <w:p w14:paraId="39C84E48" w14:textId="77777777" w:rsidR="00382389" w:rsidRPr="001F2FD1" w:rsidRDefault="00382389" w:rsidP="00CF0D1F">
      <w:pPr>
        <w:pStyle w:val="BrdtextutanindragparagraphtextNoindentation"/>
      </w:pPr>
    </w:p>
    <w:p w14:paraId="546FE4A4" w14:textId="77777777" w:rsidR="00382389" w:rsidRPr="00E3242A" w:rsidRDefault="00382389" w:rsidP="00CF0D1F">
      <w:pPr>
        <w:pStyle w:val="BrdtextutanindragparagraphtextNoindentation"/>
        <w:rPr>
          <w:lang w:val="en-US"/>
        </w:rPr>
      </w:pPr>
      <w:r w:rsidRPr="00E3242A">
        <w:rPr>
          <w:lang w:val="en-US"/>
        </w:rPr>
        <w:t xml:space="preserve">The reference list should follow the examples below. The first line should extend to the margin and the second line and the following lines should be indented </w:t>
      </w:r>
      <w:r w:rsidRPr="00E3242A">
        <w:rPr>
          <w:sz w:val="26"/>
          <w:lang w:val="en-US"/>
        </w:rPr>
        <w:t>0.5</w:t>
      </w:r>
      <w:r w:rsidRPr="00E3242A">
        <w:rPr>
          <w:lang w:val="en-US"/>
        </w:rPr>
        <w:t xml:space="preserve"> cm (</w:t>
      </w:r>
      <w:r w:rsidRPr="00E3242A">
        <w:rPr>
          <w:sz w:val="26"/>
          <w:lang w:val="en-US"/>
        </w:rPr>
        <w:t>0.2</w:t>
      </w:r>
      <w:r w:rsidRPr="00E3242A">
        <w:rPr>
          <w:lang w:val="en-US"/>
        </w:rPr>
        <w:t>").</w:t>
      </w:r>
    </w:p>
    <w:p w14:paraId="63A3422A" w14:textId="77777777" w:rsidR="00382389" w:rsidRPr="00E3242A" w:rsidRDefault="00382389" w:rsidP="00CF0D1F">
      <w:pPr>
        <w:pStyle w:val="Heading2"/>
        <w:rPr>
          <w:lang w:val="en-US"/>
        </w:rPr>
      </w:pPr>
      <w:bookmarkStart w:id="163" w:name="_Toc45712600"/>
      <w:bookmarkStart w:id="164" w:name="_Toc95036900"/>
      <w:r w:rsidRPr="00E3242A">
        <w:rPr>
          <w:lang w:val="en-US"/>
        </w:rPr>
        <w:t xml:space="preserve">Oxfordsystemet/The Oxford </w:t>
      </w:r>
      <w:r w:rsidR="00870066">
        <w:rPr>
          <w:lang w:val="en-US"/>
        </w:rPr>
        <w:t>S</w:t>
      </w:r>
      <w:r w:rsidRPr="00E3242A">
        <w:rPr>
          <w:lang w:val="en-US"/>
        </w:rPr>
        <w:t>ystem</w:t>
      </w:r>
      <w:bookmarkEnd w:id="163"/>
    </w:p>
    <w:p w14:paraId="092E3641" w14:textId="77777777" w:rsidR="00382389" w:rsidRPr="00E3242A" w:rsidRDefault="00382389" w:rsidP="00CF0D1F">
      <w:pPr>
        <w:pStyle w:val="Heading3"/>
        <w:rPr>
          <w:lang w:val="en-US"/>
        </w:rPr>
      </w:pPr>
      <w:bookmarkStart w:id="165" w:name="_Toc45712601"/>
      <w:r w:rsidRPr="00E3242A">
        <w:rPr>
          <w:lang w:val="en-US"/>
        </w:rPr>
        <w:t>Bok/Book</w:t>
      </w:r>
      <w:bookmarkEnd w:id="164"/>
      <w:bookmarkEnd w:id="165"/>
    </w:p>
    <w:p w14:paraId="4CE40BCB" w14:textId="77777777" w:rsidR="00382389" w:rsidRDefault="00382389" w:rsidP="00CF0D1F">
      <w:pPr>
        <w:pStyle w:val="Referenslista"/>
      </w:pPr>
      <w:r w:rsidRPr="00E3242A">
        <w:rPr>
          <w:lang w:val="en-US"/>
        </w:rPr>
        <w:t xml:space="preserve">Ann G. Carmichael, Plague and the Poor in Renaissance Florence. </w:t>
      </w:r>
      <w:r>
        <w:t>Cambridge, 1986.</w:t>
      </w:r>
    </w:p>
    <w:p w14:paraId="63A53CB7" w14:textId="77777777" w:rsidR="00382389" w:rsidRDefault="00382389" w:rsidP="00CF0D1F">
      <w:pPr>
        <w:pStyle w:val="Heading3"/>
      </w:pPr>
      <w:bookmarkStart w:id="166" w:name="_Toc95036901"/>
      <w:bookmarkStart w:id="167" w:name="_Toc45712602"/>
      <w:r>
        <w:t xml:space="preserve">Tidksriftsartikel/Journal </w:t>
      </w:r>
      <w:r w:rsidR="00764F40">
        <w:t>A</w:t>
      </w:r>
      <w:r>
        <w:t>rticle</w:t>
      </w:r>
      <w:bookmarkEnd w:id="166"/>
      <w:bookmarkEnd w:id="167"/>
    </w:p>
    <w:p w14:paraId="55172DBE" w14:textId="77777777" w:rsidR="00382389" w:rsidRPr="00E3242A" w:rsidRDefault="00382389" w:rsidP="00CF0D1F">
      <w:pPr>
        <w:pStyle w:val="Referenslista"/>
        <w:rPr>
          <w:lang w:val="en-US"/>
        </w:rPr>
      </w:pPr>
      <w:r w:rsidRPr="00E3242A">
        <w:rPr>
          <w:lang w:val="en-US"/>
        </w:rPr>
        <w:t xml:space="preserve">Brändström, Anders, Joel B. Greenhouse and Katherine A. Lynch, “Biometric Modeling in the Study of Infant Mortality: Evidence from Nineteenth-Century Sweden,” </w:t>
      </w:r>
      <w:r w:rsidRPr="00E3242A">
        <w:rPr>
          <w:i/>
          <w:lang w:val="en-US"/>
        </w:rPr>
        <w:t>Historical Methods</w:t>
      </w:r>
      <w:r w:rsidRPr="00E3242A">
        <w:rPr>
          <w:lang w:val="en-US"/>
        </w:rPr>
        <w:t xml:space="preserve">  31: 2 (1998), 53–64.</w:t>
      </w:r>
    </w:p>
    <w:p w14:paraId="7542B620" w14:textId="77777777" w:rsidR="00382389" w:rsidRPr="001F2FD1" w:rsidRDefault="00382389" w:rsidP="00CF0D1F">
      <w:pPr>
        <w:pStyle w:val="Heading3"/>
      </w:pPr>
      <w:bookmarkStart w:id="168" w:name="_Toc95036902"/>
      <w:bookmarkStart w:id="169" w:name="_Toc45712603"/>
      <w:r w:rsidRPr="001F2FD1">
        <w:t xml:space="preserve">Kapitel i en redigerad antologi som är en del av en serie/Chapter in an </w:t>
      </w:r>
      <w:r w:rsidR="00764F40">
        <w:t>E</w:t>
      </w:r>
      <w:r w:rsidRPr="001F2FD1">
        <w:t xml:space="preserve">dited </w:t>
      </w:r>
      <w:r w:rsidR="00764F40">
        <w:t>A</w:t>
      </w:r>
      <w:r w:rsidRPr="001F2FD1">
        <w:t xml:space="preserve">nthology </w:t>
      </w:r>
      <w:r w:rsidR="00764F40">
        <w:t>T</w:t>
      </w:r>
      <w:r w:rsidRPr="001F2FD1">
        <w:t xml:space="preserve">hat is </w:t>
      </w:r>
      <w:r w:rsidR="00764F40">
        <w:t>P</w:t>
      </w:r>
      <w:r w:rsidRPr="001F2FD1">
        <w:t xml:space="preserve">art of a </w:t>
      </w:r>
      <w:r w:rsidR="00764F40">
        <w:t>S</w:t>
      </w:r>
      <w:r w:rsidRPr="001F2FD1">
        <w:t>eries</w:t>
      </w:r>
      <w:bookmarkEnd w:id="168"/>
      <w:bookmarkEnd w:id="169"/>
    </w:p>
    <w:p w14:paraId="1B51DD3E" w14:textId="77777777" w:rsidR="00382389" w:rsidRPr="00E3242A" w:rsidRDefault="00382389" w:rsidP="00CF0D1F">
      <w:pPr>
        <w:pStyle w:val="Referenslista"/>
        <w:rPr>
          <w:i/>
          <w:lang w:val="en-US"/>
        </w:rPr>
      </w:pPr>
      <w:r w:rsidRPr="00E3242A">
        <w:rPr>
          <w:lang w:val="en-US"/>
        </w:rPr>
        <w:t>Edvinsson, Sören, “Adult mortality and childhood conditions. Long-term effects of urban life in 19</w:t>
      </w:r>
      <w:r w:rsidRPr="00E3242A">
        <w:rPr>
          <w:vertAlign w:val="superscript"/>
          <w:lang w:val="en-US"/>
        </w:rPr>
        <w:t>th</w:t>
      </w:r>
      <w:r w:rsidRPr="00E3242A">
        <w:rPr>
          <w:lang w:val="en-US"/>
        </w:rPr>
        <w:t xml:space="preserve"> century Sweden,” pp. 247–268 in Lars-Göran Tedebrand och Peter Sköld, eds.,</w:t>
      </w:r>
      <w:r w:rsidRPr="00E3242A">
        <w:rPr>
          <w:i/>
          <w:lang w:val="en-US"/>
        </w:rPr>
        <w:t xml:space="preserve"> Nordic Demography in History and Present-Day Society</w:t>
      </w:r>
      <w:r w:rsidRPr="00E3242A">
        <w:rPr>
          <w:lang w:val="en-US"/>
        </w:rPr>
        <w:t>. Report no. 18 from the Demographic Data Base. Umeå University. Umeå, 2001.</w:t>
      </w:r>
    </w:p>
    <w:p w14:paraId="2EA1517E" w14:textId="77777777" w:rsidR="00382389" w:rsidRDefault="00382389" w:rsidP="00CF0D1F">
      <w:pPr>
        <w:pStyle w:val="Heading3"/>
      </w:pPr>
      <w:bookmarkStart w:id="170" w:name="_Toc95036903"/>
      <w:bookmarkStart w:id="171" w:name="_Toc45712604"/>
      <w:r>
        <w:t xml:space="preserve">Artikel i en konferensrapport/Article in a </w:t>
      </w:r>
      <w:r w:rsidR="00764F40">
        <w:t>C</w:t>
      </w:r>
      <w:r>
        <w:t xml:space="preserve">onference </w:t>
      </w:r>
      <w:r w:rsidR="00764F40">
        <w:t>R</w:t>
      </w:r>
      <w:r>
        <w:t>eport</w:t>
      </w:r>
      <w:bookmarkEnd w:id="170"/>
      <w:bookmarkEnd w:id="171"/>
    </w:p>
    <w:p w14:paraId="7DC00A90" w14:textId="77777777" w:rsidR="00382389" w:rsidRPr="00CF0D1F" w:rsidRDefault="00382389" w:rsidP="00CF0D1F">
      <w:pPr>
        <w:pStyle w:val="Referenslista"/>
      </w:pPr>
      <w:r w:rsidRPr="00E3242A">
        <w:rPr>
          <w:lang w:val="en-US"/>
        </w:rPr>
        <w:t xml:space="preserve">Garðarsdóttir, Ólöf, ”Redefining childhood and child-labour in a changing society. </w:t>
      </w:r>
      <w:r>
        <w:t xml:space="preserve">Gender division in children’s work in urban Island,” in </w:t>
      </w:r>
      <w:r>
        <w:rPr>
          <w:i/>
        </w:rPr>
        <w:t>Kjönn, makt, samfunn i Norden i et historiskt perspektiv</w:t>
      </w:r>
      <w:r>
        <w:t xml:space="preserve">, Volume II. </w:t>
      </w:r>
      <w:r w:rsidRPr="00CF0D1F">
        <w:t xml:space="preserve">Konferanserapport fra det </w:t>
      </w:r>
      <w:r w:rsidRPr="00CF0D1F">
        <w:rPr>
          <w:sz w:val="26"/>
        </w:rPr>
        <w:t>5</w:t>
      </w:r>
      <w:r w:rsidRPr="00CF0D1F">
        <w:t>. nordiske kvinnohistorikermötet 8–11 augusti 1996</w:t>
      </w:r>
      <w:r w:rsidRPr="00CF0D1F">
        <w:rPr>
          <w:sz w:val="26"/>
        </w:rPr>
        <w:t xml:space="preserve">. </w:t>
      </w:r>
      <w:r w:rsidRPr="00CF0D1F">
        <w:t>Oslo, 1997.</w:t>
      </w:r>
    </w:p>
    <w:p w14:paraId="4B623491" w14:textId="77777777" w:rsidR="00382389" w:rsidRPr="00CF0D1F" w:rsidRDefault="00382389" w:rsidP="00CF0D1F">
      <w:pPr>
        <w:pStyle w:val="Heading3"/>
      </w:pPr>
      <w:bookmarkStart w:id="172" w:name="_Toc95036904"/>
      <w:bookmarkStart w:id="173" w:name="_Toc45712605"/>
      <w:r w:rsidRPr="00CF0D1F">
        <w:t xml:space="preserve">Kapitel i bok med redaktör/Chapter in an </w:t>
      </w:r>
      <w:r w:rsidR="00764F40">
        <w:t>E</w:t>
      </w:r>
      <w:r w:rsidRPr="00CF0D1F">
        <w:t xml:space="preserve">dited </w:t>
      </w:r>
      <w:r w:rsidR="00764F40">
        <w:t>B</w:t>
      </w:r>
      <w:r w:rsidRPr="00CF0D1F">
        <w:t>ook</w:t>
      </w:r>
      <w:bookmarkEnd w:id="172"/>
      <w:bookmarkEnd w:id="173"/>
    </w:p>
    <w:p w14:paraId="11877B11" w14:textId="77777777" w:rsidR="00382389" w:rsidRPr="00E3242A" w:rsidRDefault="00382389" w:rsidP="00CF0D1F">
      <w:pPr>
        <w:pStyle w:val="Referenslista"/>
        <w:rPr>
          <w:sz w:val="26"/>
          <w:lang w:val="en-US"/>
        </w:rPr>
      </w:pPr>
      <w:r w:rsidRPr="00E3242A">
        <w:rPr>
          <w:lang w:val="en-US"/>
        </w:rPr>
        <w:t xml:space="preserve">Løkke, Anne, “Infancy and Old Age as Causes of Death,” pp. 55–73 in N. de Conick Smith and S. Mellemgaard, eds., </w:t>
      </w:r>
      <w:r w:rsidRPr="00E3242A">
        <w:rPr>
          <w:i/>
          <w:lang w:val="en-US"/>
        </w:rPr>
        <w:t>Childhood and Old Age. Equals or Opposites</w:t>
      </w:r>
      <w:r w:rsidRPr="00E3242A">
        <w:rPr>
          <w:lang w:val="en-US"/>
        </w:rPr>
        <w:t>, Odense, 1999</w:t>
      </w:r>
      <w:r w:rsidRPr="00E3242A">
        <w:rPr>
          <w:sz w:val="26"/>
          <w:lang w:val="en-US"/>
        </w:rPr>
        <w:t xml:space="preserve">. </w:t>
      </w:r>
    </w:p>
    <w:p w14:paraId="1588ED3B" w14:textId="77777777" w:rsidR="00382389" w:rsidRPr="00E3242A" w:rsidRDefault="00382389" w:rsidP="00CF0D1F">
      <w:pPr>
        <w:pStyle w:val="Heading2"/>
        <w:rPr>
          <w:lang w:val="en-US"/>
        </w:rPr>
      </w:pPr>
      <w:bookmarkStart w:id="174" w:name="_Toc45712606"/>
      <w:r w:rsidRPr="00E3242A">
        <w:rPr>
          <w:lang w:val="en-US"/>
        </w:rPr>
        <w:t xml:space="preserve">Harvadsystemet/The Harvards </w:t>
      </w:r>
      <w:r w:rsidR="00870066">
        <w:rPr>
          <w:lang w:val="en-US"/>
        </w:rPr>
        <w:t>S</w:t>
      </w:r>
      <w:r w:rsidRPr="00E3242A">
        <w:rPr>
          <w:lang w:val="en-US"/>
        </w:rPr>
        <w:t>ystem</w:t>
      </w:r>
      <w:bookmarkEnd w:id="174"/>
    </w:p>
    <w:p w14:paraId="4101B0CC" w14:textId="77777777" w:rsidR="00382389" w:rsidRPr="00E3242A" w:rsidRDefault="00382389" w:rsidP="00CF0D1F">
      <w:pPr>
        <w:pStyle w:val="Heading3"/>
        <w:rPr>
          <w:lang w:val="en-US"/>
        </w:rPr>
      </w:pPr>
      <w:bookmarkStart w:id="175" w:name="_Toc45712607"/>
      <w:r w:rsidRPr="00E3242A">
        <w:rPr>
          <w:lang w:val="en-US"/>
        </w:rPr>
        <w:t>Bok/Book</w:t>
      </w:r>
      <w:bookmarkEnd w:id="175"/>
    </w:p>
    <w:p w14:paraId="78E85D12" w14:textId="77777777" w:rsidR="00382389" w:rsidRDefault="00382389" w:rsidP="00CF0D1F">
      <w:pPr>
        <w:pStyle w:val="Referenslista"/>
      </w:pPr>
      <w:r w:rsidRPr="00E3242A">
        <w:rPr>
          <w:lang w:val="en-US"/>
        </w:rPr>
        <w:t xml:space="preserve">Ann G. Carmichael. </w:t>
      </w:r>
      <w:r w:rsidRPr="00CF0D1F">
        <w:rPr>
          <w:lang w:val="en-US"/>
        </w:rPr>
        <w:t xml:space="preserve">1999. Plague and the Poor in Renaissance Florence. </w:t>
      </w:r>
      <w:r>
        <w:t>Cambridge.</w:t>
      </w:r>
    </w:p>
    <w:p w14:paraId="05476903" w14:textId="77777777" w:rsidR="00382389" w:rsidRDefault="00382389" w:rsidP="00CF0D1F">
      <w:pPr>
        <w:pStyle w:val="Heading3"/>
      </w:pPr>
      <w:bookmarkStart w:id="176" w:name="_Toc45712608"/>
      <w:r>
        <w:t xml:space="preserve">Tidksriftsartikel/Journal </w:t>
      </w:r>
      <w:r w:rsidR="00764F40">
        <w:t>A</w:t>
      </w:r>
      <w:r>
        <w:t>rticle</w:t>
      </w:r>
      <w:bookmarkEnd w:id="176"/>
    </w:p>
    <w:p w14:paraId="1F945A1B" w14:textId="77777777" w:rsidR="00217B23" w:rsidRPr="00E3242A" w:rsidRDefault="00382389" w:rsidP="00CF0D1F">
      <w:pPr>
        <w:pStyle w:val="Referenslista"/>
        <w:rPr>
          <w:lang w:val="en-US"/>
        </w:rPr>
      </w:pPr>
      <w:r w:rsidRPr="00E3242A">
        <w:rPr>
          <w:lang w:val="en-US"/>
        </w:rPr>
        <w:t xml:space="preserve">Brändström, Anders, Joel B. Greenhouse and Katherine A. Lynch. 1998, Biometric Modeling in the Study of Infant Mortality: Evidence from Nineteenth-Century Sweden. In </w:t>
      </w:r>
      <w:r w:rsidRPr="00E3242A">
        <w:rPr>
          <w:i/>
          <w:lang w:val="en-US"/>
        </w:rPr>
        <w:t>Historical Methods</w:t>
      </w:r>
      <w:r w:rsidRPr="00E3242A">
        <w:rPr>
          <w:lang w:val="en-US"/>
        </w:rPr>
        <w:t xml:space="preserve">  31: 2, 53–64.</w:t>
      </w:r>
    </w:p>
    <w:p w14:paraId="19517243" w14:textId="77777777" w:rsidR="00217B23" w:rsidRPr="00E3242A" w:rsidRDefault="00217B23">
      <w:pPr>
        <w:rPr>
          <w:lang w:val="en-US"/>
        </w:rPr>
      </w:pPr>
      <w:r w:rsidRPr="00E3242A">
        <w:rPr>
          <w:lang w:val="en-US"/>
        </w:rPr>
        <w:br w:type="page"/>
      </w:r>
    </w:p>
    <w:p w14:paraId="64992D82" w14:textId="77777777" w:rsidR="00382389" w:rsidRPr="00406AA7" w:rsidRDefault="00382389" w:rsidP="00CF0D1F">
      <w:pPr>
        <w:pStyle w:val="Heading3"/>
        <w:rPr>
          <w:lang w:val="en-US"/>
        </w:rPr>
      </w:pPr>
      <w:bookmarkStart w:id="177" w:name="_Toc45712609"/>
      <w:r w:rsidRPr="00406AA7">
        <w:rPr>
          <w:lang w:val="en-US"/>
        </w:rPr>
        <w:lastRenderedPageBreak/>
        <w:t xml:space="preserve">Kapitel i en redigerad antologi som är en del av en serie/Chapter in an </w:t>
      </w:r>
      <w:r w:rsidR="00764F40" w:rsidRPr="00406AA7">
        <w:rPr>
          <w:lang w:val="en-US"/>
        </w:rPr>
        <w:t>E</w:t>
      </w:r>
      <w:r w:rsidRPr="00406AA7">
        <w:rPr>
          <w:lang w:val="en-US"/>
        </w:rPr>
        <w:t xml:space="preserve">dited </w:t>
      </w:r>
      <w:r w:rsidR="00764F40" w:rsidRPr="00406AA7">
        <w:rPr>
          <w:lang w:val="en-US"/>
        </w:rPr>
        <w:t>A</w:t>
      </w:r>
      <w:r w:rsidRPr="00406AA7">
        <w:rPr>
          <w:lang w:val="en-US"/>
        </w:rPr>
        <w:t xml:space="preserve">nthology </w:t>
      </w:r>
      <w:r w:rsidR="00764F40" w:rsidRPr="00406AA7">
        <w:rPr>
          <w:lang w:val="en-US"/>
        </w:rPr>
        <w:t>T</w:t>
      </w:r>
      <w:r w:rsidRPr="00406AA7">
        <w:rPr>
          <w:lang w:val="en-US"/>
        </w:rPr>
        <w:t xml:space="preserve">hat is </w:t>
      </w:r>
      <w:r w:rsidR="00764F40" w:rsidRPr="00406AA7">
        <w:rPr>
          <w:lang w:val="en-US"/>
        </w:rPr>
        <w:t>P</w:t>
      </w:r>
      <w:r w:rsidRPr="00406AA7">
        <w:rPr>
          <w:lang w:val="en-US"/>
        </w:rPr>
        <w:t xml:space="preserve">art of a </w:t>
      </w:r>
      <w:r w:rsidR="00764F40" w:rsidRPr="00406AA7">
        <w:rPr>
          <w:lang w:val="en-US"/>
        </w:rPr>
        <w:t>S</w:t>
      </w:r>
      <w:r w:rsidRPr="00406AA7">
        <w:rPr>
          <w:lang w:val="en-US"/>
        </w:rPr>
        <w:t>eries</w:t>
      </w:r>
      <w:bookmarkEnd w:id="177"/>
    </w:p>
    <w:p w14:paraId="6373C4C4" w14:textId="77777777" w:rsidR="00382389" w:rsidRPr="00764F40" w:rsidRDefault="00382389" w:rsidP="00CF0D1F">
      <w:pPr>
        <w:pStyle w:val="Referenslista"/>
        <w:rPr>
          <w:i/>
          <w:lang w:val="en-US"/>
        </w:rPr>
      </w:pPr>
      <w:r w:rsidRPr="00CF0D1F">
        <w:rPr>
          <w:lang w:val="en-US"/>
        </w:rPr>
        <w:t xml:space="preserve">Edvinsson, Sören. 2001. Adult mortality and childhood conditions. </w:t>
      </w:r>
      <w:r w:rsidRPr="00E3242A">
        <w:rPr>
          <w:lang w:val="en-US"/>
        </w:rPr>
        <w:t>Long-term effects of urban life in 19</w:t>
      </w:r>
      <w:r w:rsidRPr="00E3242A">
        <w:rPr>
          <w:vertAlign w:val="superscript"/>
          <w:lang w:val="en-US"/>
        </w:rPr>
        <w:t>th</w:t>
      </w:r>
      <w:r w:rsidRPr="00E3242A">
        <w:rPr>
          <w:lang w:val="en-US"/>
        </w:rPr>
        <w:t xml:space="preserve"> century Sweden, In </w:t>
      </w:r>
      <w:r w:rsidRPr="00E3242A">
        <w:rPr>
          <w:i/>
          <w:lang w:val="en-US"/>
        </w:rPr>
        <w:t>Nordic Demography in History and Present-Day Society</w:t>
      </w:r>
      <w:r w:rsidRPr="00E3242A">
        <w:rPr>
          <w:lang w:val="en-US"/>
        </w:rPr>
        <w:t xml:space="preserve">. Report no. 18 from the Demographic Data Base. Umeå University. Umeå. </w:t>
      </w:r>
      <w:r w:rsidRPr="00764F40">
        <w:rPr>
          <w:lang w:val="en-US"/>
        </w:rPr>
        <w:t>Edited by Lars-Göran Tedebrand och Peter Sköld.</w:t>
      </w:r>
    </w:p>
    <w:p w14:paraId="6B508CA9" w14:textId="77777777" w:rsidR="00382389" w:rsidRPr="00764F40" w:rsidRDefault="00382389" w:rsidP="00CF0D1F">
      <w:pPr>
        <w:pStyle w:val="Heading3"/>
        <w:rPr>
          <w:lang w:val="en-US"/>
        </w:rPr>
      </w:pPr>
      <w:bookmarkStart w:id="178" w:name="_Toc45712610"/>
      <w:r w:rsidRPr="00764F40">
        <w:rPr>
          <w:lang w:val="en-US"/>
        </w:rPr>
        <w:t xml:space="preserve">Artikel i en konferensrapport/Article in a </w:t>
      </w:r>
      <w:r w:rsidR="00764F40">
        <w:rPr>
          <w:lang w:val="en-US"/>
        </w:rPr>
        <w:t>C</w:t>
      </w:r>
      <w:r w:rsidRPr="00764F40">
        <w:rPr>
          <w:lang w:val="en-US"/>
        </w:rPr>
        <w:t xml:space="preserve">onference </w:t>
      </w:r>
      <w:r w:rsidR="00764F40">
        <w:rPr>
          <w:lang w:val="en-US"/>
        </w:rPr>
        <w:t>R</w:t>
      </w:r>
      <w:r w:rsidRPr="00764F40">
        <w:rPr>
          <w:lang w:val="en-US"/>
        </w:rPr>
        <w:t>eport</w:t>
      </w:r>
      <w:bookmarkEnd w:id="178"/>
    </w:p>
    <w:p w14:paraId="0C311A19" w14:textId="77777777" w:rsidR="00382389" w:rsidRPr="001F2FD1" w:rsidRDefault="00382389" w:rsidP="00CF0D1F">
      <w:pPr>
        <w:pStyle w:val="Referenslista"/>
      </w:pPr>
      <w:r w:rsidRPr="00E3242A">
        <w:rPr>
          <w:lang w:val="en-US"/>
        </w:rPr>
        <w:t xml:space="preserve">Garðarsdóttir, Ólöf. ”Redefining childhood and child-labour in a changing society. </w:t>
      </w:r>
      <w:r>
        <w:t xml:space="preserve">Gender division in children’s work in urban Island,” in </w:t>
      </w:r>
      <w:r>
        <w:rPr>
          <w:i/>
        </w:rPr>
        <w:t>Kjönn, makt, samfunn i Norden i et historiskt perspektiv</w:t>
      </w:r>
      <w:r>
        <w:t xml:space="preserve">, Volume II. Konferanserapport. Paper presented at the 5 nordiske kvinnohistorikermötet, August 8–11 </w:t>
      </w:r>
      <w:r>
        <w:rPr>
          <w:sz w:val="26"/>
        </w:rPr>
        <w:t>1</w:t>
      </w:r>
      <w:r>
        <w:t>996</w:t>
      </w:r>
      <w:r>
        <w:rPr>
          <w:sz w:val="26"/>
        </w:rPr>
        <w:t xml:space="preserve">. </w:t>
      </w:r>
      <w:r w:rsidRPr="001F2FD1">
        <w:t>Oslo, 1997.</w:t>
      </w:r>
    </w:p>
    <w:p w14:paraId="52C2D75F" w14:textId="77777777" w:rsidR="00382389" w:rsidRPr="001F2FD1" w:rsidRDefault="00382389" w:rsidP="00CF0D1F">
      <w:pPr>
        <w:pStyle w:val="Heading3"/>
      </w:pPr>
      <w:bookmarkStart w:id="179" w:name="_Toc45712611"/>
      <w:r w:rsidRPr="001F2FD1">
        <w:t xml:space="preserve">Kapitel i bok med redaktör/Chapter in an </w:t>
      </w:r>
      <w:r w:rsidR="00764F40">
        <w:t>E</w:t>
      </w:r>
      <w:r w:rsidRPr="001F2FD1">
        <w:t xml:space="preserve">dited </w:t>
      </w:r>
      <w:r w:rsidR="00764F40">
        <w:t>B</w:t>
      </w:r>
      <w:r w:rsidRPr="001F2FD1">
        <w:t>ook</w:t>
      </w:r>
      <w:bookmarkEnd w:id="179"/>
    </w:p>
    <w:p w14:paraId="17CD2A63" w14:textId="77777777" w:rsidR="00382389" w:rsidRPr="001F2FD1" w:rsidRDefault="00382389" w:rsidP="00CF0D1F">
      <w:pPr>
        <w:pStyle w:val="Referenslista"/>
        <w:rPr>
          <w:lang w:val="en-US"/>
        </w:rPr>
      </w:pPr>
      <w:r w:rsidRPr="00CF0D1F">
        <w:rPr>
          <w:lang w:val="en-US"/>
        </w:rPr>
        <w:t xml:space="preserve">Løkke, Anne. </w:t>
      </w:r>
      <w:r w:rsidRPr="00E3242A">
        <w:rPr>
          <w:lang w:val="en-US"/>
        </w:rPr>
        <w:t xml:space="preserve">Infancy and Old Age as Causes of Death. In </w:t>
      </w:r>
      <w:r w:rsidRPr="00E3242A">
        <w:rPr>
          <w:i/>
          <w:lang w:val="en-US"/>
        </w:rPr>
        <w:t>Childhood and Old Age. Equals or Opposites</w:t>
      </w:r>
      <w:r w:rsidRPr="00E3242A">
        <w:rPr>
          <w:lang w:val="en-US"/>
        </w:rPr>
        <w:t>, edited by N. de Conick Smith and S. Mellemgaard, Odense.1999.</w:t>
      </w:r>
    </w:p>
    <w:p w14:paraId="34DFC765" w14:textId="77777777" w:rsidR="00382389" w:rsidRPr="00870066" w:rsidRDefault="00382389" w:rsidP="00CF0D1F">
      <w:pPr>
        <w:pStyle w:val="Heading2"/>
      </w:pPr>
      <w:bookmarkStart w:id="180" w:name="_Toc45712612"/>
      <w:r w:rsidRPr="00870066">
        <w:t>Referenser till Internet/References to the Internet</w:t>
      </w:r>
      <w:bookmarkEnd w:id="180"/>
    </w:p>
    <w:p w14:paraId="07F146B6" w14:textId="77777777" w:rsidR="00382389" w:rsidRDefault="00382389" w:rsidP="00CF0D1F">
      <w:pPr>
        <w:pStyle w:val="Referenslista"/>
      </w:pPr>
      <w:r>
        <w:t xml:space="preserve">Se vår </w:t>
      </w:r>
      <w:hyperlink r:id="rId31" w:history="1">
        <w:r w:rsidRPr="001F2FD1">
          <w:rPr>
            <w:rStyle w:val="Hyperlink"/>
          </w:rPr>
          <w:t>referensguide</w:t>
        </w:r>
      </w:hyperlink>
      <w:r>
        <w:t xml:space="preserve"> som även innehåller länkar till andra sidor.</w:t>
      </w:r>
    </w:p>
    <w:p w14:paraId="4E325F80" w14:textId="77777777" w:rsidR="00382389" w:rsidRPr="00E3242A" w:rsidRDefault="00382389" w:rsidP="00CF0D1F">
      <w:pPr>
        <w:pStyle w:val="Referenslista"/>
        <w:rPr>
          <w:lang w:val="en-US"/>
        </w:rPr>
      </w:pPr>
      <w:r w:rsidRPr="00E3242A">
        <w:rPr>
          <w:lang w:val="en-US"/>
        </w:rPr>
        <w:t xml:space="preserve">See our page </w:t>
      </w:r>
      <w:hyperlink r:id="rId32" w:history="1">
        <w:r w:rsidRPr="00E3242A">
          <w:rPr>
            <w:rStyle w:val="Hyperlink"/>
            <w:lang w:val="en-US"/>
          </w:rPr>
          <w:t>reference guide</w:t>
        </w:r>
      </w:hyperlink>
      <w:r w:rsidRPr="00E3242A">
        <w:rPr>
          <w:lang w:val="en-US"/>
        </w:rPr>
        <w:t xml:space="preserve"> which also contains links to other pages.</w:t>
      </w:r>
    </w:p>
    <w:p w14:paraId="7D8691DB" w14:textId="77777777" w:rsidR="00382389" w:rsidRPr="00E3242A" w:rsidRDefault="00382389" w:rsidP="00CF0D1F">
      <w:pPr>
        <w:rPr>
          <w:lang w:val="en-US"/>
        </w:rPr>
      </w:pPr>
    </w:p>
    <w:sectPr w:rsidR="00382389" w:rsidRPr="00E3242A" w:rsidSect="00F37437">
      <w:type w:val="oddPage"/>
      <w:pgSz w:w="11906" w:h="16838"/>
      <w:pgMar w:top="1411" w:right="1411" w:bottom="1411" w:left="1411"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6CCF4" w14:textId="77777777" w:rsidR="0097705E" w:rsidRDefault="0097705E" w:rsidP="00CF0D1F">
      <w:r>
        <w:separator/>
      </w:r>
    </w:p>
  </w:endnote>
  <w:endnote w:type="continuationSeparator" w:id="0">
    <w:p w14:paraId="419071FA" w14:textId="77777777" w:rsidR="0097705E" w:rsidRDefault="0097705E" w:rsidP="00CF0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D2E53" w14:textId="77777777" w:rsidR="00BF0E46" w:rsidRDefault="00BF0E4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78707C9" w14:textId="77777777" w:rsidR="00BF0E46" w:rsidRDefault="00BF0E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0" w:name="_Toc95037027"/>
  <w:bookmarkEnd w:id="0"/>
  <w:p w14:paraId="5AEF15EE" w14:textId="77777777" w:rsidR="00BF0E46" w:rsidRDefault="00BF0E4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19</w:t>
    </w:r>
    <w:r>
      <w:rPr>
        <w:rStyle w:val="PageNumber"/>
      </w:rPr>
      <w:fldChar w:fldCharType="end"/>
    </w:r>
    <w:bookmarkStart w:id="1" w:name="_Toc95287795"/>
  </w:p>
  <w:p w14:paraId="212940A7" w14:textId="77777777" w:rsidR="00BF0E46" w:rsidRDefault="00BF0E46">
    <w:pPr>
      <w:pStyle w:val="Footer"/>
    </w:pPr>
    <w:bookmarkStart w:id="2" w:name="_Toc95038997"/>
    <w:bookmarkStart w:id="3" w:name="_Toc95287884"/>
    <w:bookmarkStart w:id="4" w:name="_Toc96399051"/>
    <w:bookmarkStart w:id="5" w:name="_Toc96400971"/>
    <w:bookmarkEnd w:id="1"/>
    <w:bookmarkEnd w:id="2"/>
    <w:bookmarkEnd w:id="3"/>
    <w:bookmarkEnd w:id="4"/>
    <w:bookmarkEnd w:id="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F3FD7" w14:textId="77777777" w:rsidR="0097705E" w:rsidRDefault="0097705E" w:rsidP="00CF0D1F">
      <w:r>
        <w:separator/>
      </w:r>
    </w:p>
  </w:footnote>
  <w:footnote w:type="continuationSeparator" w:id="0">
    <w:p w14:paraId="245DE71C" w14:textId="77777777" w:rsidR="0097705E" w:rsidRDefault="0097705E" w:rsidP="00CF0D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4A96C" w14:textId="77777777" w:rsidR="00BF0E46" w:rsidRDefault="00BF0E46" w:rsidP="00BF0E46">
    <w:pPr>
      <w:pStyle w:val="pageheadsidhuvud"/>
    </w:pPr>
    <w:r>
      <w:t xml:space="preserve">Linköpings universitet/Linköping University | </w:t>
    </w:r>
    <w:sdt>
      <w:sdtPr>
        <w:id w:val="-1686739272"/>
        <w:temporary/>
        <w:showingPlcHdr/>
        <w:text/>
      </w:sdtPr>
      <w:sdtEndPr/>
      <w:sdtContent>
        <w:r>
          <w:rPr>
            <w:rStyle w:val="PlaceholderText"/>
          </w:rPr>
          <w:t>Institution/Department</w:t>
        </w:r>
      </w:sdtContent>
    </w:sdt>
  </w:p>
  <w:p w14:paraId="2F64781D" w14:textId="77777777" w:rsidR="00BF0E46" w:rsidRDefault="0050620E" w:rsidP="00BF0E46">
    <w:pPr>
      <w:pStyle w:val="pageheadsidhuvud"/>
    </w:pPr>
    <w:sdt>
      <w:sdtPr>
        <w:id w:val="1375269169"/>
        <w:showingPlcHdr/>
        <w:text/>
      </w:sdtPr>
      <w:sdtEndPr/>
      <w:sdtContent>
        <w:r w:rsidR="00BF0E46" w:rsidRPr="00B25E87">
          <w:rPr>
            <w:rStyle w:val="PlaceholderText"/>
          </w:rPr>
          <w:t>Typ av uppsats, xx hp/Type of thesis (master, bachelor etc.)</w:t>
        </w:r>
      </w:sdtContent>
    </w:sdt>
    <w:r w:rsidR="00BF0E46">
      <w:t xml:space="preserve"> | </w:t>
    </w:r>
    <w:sdt>
      <w:sdtPr>
        <w:id w:val="1824231485"/>
        <w:showingPlcHdr/>
        <w:text/>
      </w:sdtPr>
      <w:sdtEndPr/>
      <w:sdtContent>
        <w:r w:rsidR="00BF0E46" w:rsidRPr="00B25E87">
          <w:rPr>
            <w:rStyle w:val="PlaceholderText"/>
          </w:rPr>
          <w:t>Programområde/Educational Program</w:t>
        </w:r>
      </w:sdtContent>
    </w:sdt>
  </w:p>
  <w:p w14:paraId="3C60CF3F" w14:textId="77777777" w:rsidR="00BF0E46" w:rsidRDefault="0050620E" w:rsidP="00BF0E46">
    <w:pPr>
      <w:pStyle w:val="pageheadsidhuvud"/>
    </w:pPr>
    <w:sdt>
      <w:sdtPr>
        <w:id w:val="-1553924237"/>
        <w:showingPlcHdr/>
        <w:text/>
      </w:sdtPr>
      <w:sdtEndPr/>
      <w:sdtContent>
        <w:r w:rsidR="00BF0E46" w:rsidRPr="00B25E87">
          <w:rPr>
            <w:rStyle w:val="PlaceholderText"/>
          </w:rPr>
          <w:t>Vår- eller höstterminen/Spring or Autumn term 20xx</w:t>
        </w:r>
      </w:sdtContent>
    </w:sdt>
    <w:r w:rsidR="00BF0E46">
      <w:t xml:space="preserve"> | </w:t>
    </w:r>
    <w:sdt>
      <w:sdtPr>
        <w:id w:val="241383923"/>
        <w:showingPlcHdr/>
        <w:text/>
      </w:sdtPr>
      <w:sdtEndPr/>
      <w:sdtContent>
        <w:r w:rsidR="00BF0E46">
          <w:rPr>
            <w:rStyle w:val="PlaceholderText"/>
          </w:rPr>
          <w:t>ISRN (om det tillämpas/if applicable)</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D3525" w14:textId="77777777" w:rsidR="00BF0E46" w:rsidRPr="006B4121" w:rsidRDefault="00BF0E46" w:rsidP="00CF0D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CD610" w14:textId="77777777" w:rsidR="00BF0E46" w:rsidRDefault="00BF0E46" w:rsidP="00CF0D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68E3B7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41622B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F42514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3ECDFE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BC9F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69C6BE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D14BF9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2DEE4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B363B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2A2E31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7D678FB"/>
    <w:multiLevelType w:val="multilevel"/>
    <w:tmpl w:val="51A807FE"/>
    <w:lvl w:ilvl="0">
      <w:start w:val="1"/>
      <w:numFmt w:val="bullet"/>
      <w:pStyle w:val="PunktlistaPunctualLis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6BBC4C88"/>
    <w:multiLevelType w:val="singleLevel"/>
    <w:tmpl w:val="DD48A730"/>
    <w:lvl w:ilvl="0">
      <w:start w:val="1"/>
      <w:numFmt w:val="decimal"/>
      <w:pStyle w:val="NumreradLista"/>
      <w:lvlText w:val="%1."/>
      <w:lvlJc w:val="left"/>
      <w:pPr>
        <w:tabs>
          <w:tab w:val="num" w:pos="360"/>
        </w:tabs>
        <w:ind w:left="360" w:hanging="360"/>
      </w:pPr>
    </w:lvl>
  </w:abstractNum>
  <w:num w:numId="1" w16cid:durableId="89131544">
    <w:abstractNumId w:val="10"/>
  </w:num>
  <w:num w:numId="2" w16cid:durableId="290795619">
    <w:abstractNumId w:val="11"/>
  </w:num>
  <w:num w:numId="3" w16cid:durableId="491025654">
    <w:abstractNumId w:val="8"/>
  </w:num>
  <w:num w:numId="4" w16cid:durableId="1147890984">
    <w:abstractNumId w:val="3"/>
  </w:num>
  <w:num w:numId="5" w16cid:durableId="1328556738">
    <w:abstractNumId w:val="2"/>
  </w:num>
  <w:num w:numId="6" w16cid:durableId="567424679">
    <w:abstractNumId w:val="1"/>
  </w:num>
  <w:num w:numId="7" w16cid:durableId="1393651126">
    <w:abstractNumId w:val="0"/>
  </w:num>
  <w:num w:numId="8" w16cid:durableId="2135171195">
    <w:abstractNumId w:val="9"/>
  </w:num>
  <w:num w:numId="9" w16cid:durableId="2010013896">
    <w:abstractNumId w:val="7"/>
  </w:num>
  <w:num w:numId="10" w16cid:durableId="679816102">
    <w:abstractNumId w:val="6"/>
  </w:num>
  <w:num w:numId="11" w16cid:durableId="271984408">
    <w:abstractNumId w:val="5"/>
  </w:num>
  <w:num w:numId="12" w16cid:durableId="12518150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removePersonalInformation/>
  <w:removeDateAndTime/>
  <w:mirrorMargins/>
  <w:attachedTemplate r:id="rId1"/>
  <w:defaultTabStop w:val="1304"/>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05E"/>
    <w:rsid w:val="0013692A"/>
    <w:rsid w:val="001F2FD1"/>
    <w:rsid w:val="002025C5"/>
    <w:rsid w:val="00217B23"/>
    <w:rsid w:val="00382389"/>
    <w:rsid w:val="00383B99"/>
    <w:rsid w:val="00406AA7"/>
    <w:rsid w:val="0041429C"/>
    <w:rsid w:val="004F0FF5"/>
    <w:rsid w:val="00504CC1"/>
    <w:rsid w:val="0050620E"/>
    <w:rsid w:val="00652C75"/>
    <w:rsid w:val="00667982"/>
    <w:rsid w:val="006B4121"/>
    <w:rsid w:val="00764F40"/>
    <w:rsid w:val="00870066"/>
    <w:rsid w:val="0097705E"/>
    <w:rsid w:val="00B62A88"/>
    <w:rsid w:val="00B8038B"/>
    <w:rsid w:val="00BF0E46"/>
    <w:rsid w:val="00CF0D1F"/>
    <w:rsid w:val="00D2135B"/>
    <w:rsid w:val="00D64594"/>
    <w:rsid w:val="00E3242A"/>
    <w:rsid w:val="00EF1212"/>
    <w:rsid w:val="00F07D5E"/>
    <w:rsid w:val="00F37437"/>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A163A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217B23"/>
    <w:rPr>
      <w:rFonts w:ascii="Calibri" w:hAnsi="Calibri"/>
      <w:snapToGrid w:val="0"/>
      <w:color w:val="000000"/>
      <w:sz w:val="22"/>
    </w:rPr>
  </w:style>
  <w:style w:type="paragraph" w:styleId="Heading1">
    <w:name w:val="heading 1"/>
    <w:aliases w:val="Main title"/>
    <w:basedOn w:val="Normal"/>
    <w:next w:val="Normal"/>
    <w:autoRedefine/>
    <w:qFormat/>
    <w:rsid w:val="00CF0D1F"/>
    <w:pPr>
      <w:keepNext/>
      <w:suppressAutoHyphens/>
      <w:spacing w:before="120" w:after="240"/>
      <w:outlineLvl w:val="0"/>
    </w:pPr>
    <w:rPr>
      <w:kern w:val="28"/>
      <w:sz w:val="36"/>
    </w:rPr>
  </w:style>
  <w:style w:type="paragraph" w:styleId="Heading2">
    <w:name w:val="heading 2"/>
    <w:aliases w:val="Subtitle 2"/>
    <w:basedOn w:val="Normal"/>
    <w:next w:val="Normal"/>
    <w:autoRedefine/>
    <w:qFormat/>
    <w:rsid w:val="00CF0D1F"/>
    <w:pPr>
      <w:keepNext/>
      <w:suppressAutoHyphens/>
      <w:spacing w:before="240" w:after="120"/>
      <w:outlineLvl w:val="1"/>
    </w:pPr>
    <w:rPr>
      <w:snapToGrid/>
      <w:sz w:val="28"/>
    </w:rPr>
  </w:style>
  <w:style w:type="paragraph" w:styleId="Heading3">
    <w:name w:val="heading 3"/>
    <w:aliases w:val="Subtitle 3"/>
    <w:basedOn w:val="Normal"/>
    <w:next w:val="Normal"/>
    <w:autoRedefine/>
    <w:qFormat/>
    <w:rsid w:val="00CF0D1F"/>
    <w:pPr>
      <w:keepNext/>
      <w:suppressAutoHyphens/>
      <w:spacing w:before="240" w:after="60"/>
      <w:outlineLvl w:val="2"/>
    </w:pPr>
    <w:rPr>
      <w:b/>
      <w:snapToGrid/>
    </w:rPr>
  </w:style>
  <w:style w:type="paragraph" w:styleId="Heading4">
    <w:name w:val="heading 4"/>
    <w:basedOn w:val="Normal"/>
    <w:next w:val="Normal"/>
    <w:autoRedefine/>
    <w:qFormat/>
    <w:pPr>
      <w:keepNext/>
      <w:suppressAutoHyphens/>
      <w:spacing w:before="240" w:after="60"/>
      <w:outlineLvl w:val="3"/>
    </w:pPr>
    <w:rPr>
      <w:b/>
    </w:rPr>
  </w:style>
  <w:style w:type="paragraph" w:styleId="Heading5">
    <w:name w:val="heading 5"/>
    <w:basedOn w:val="Normal"/>
    <w:next w:val="Normal"/>
    <w:autoRedefine/>
    <w:qFormat/>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character" w:styleId="Strong">
    <w:name w:val="Strong"/>
    <w:qFormat/>
    <w:rPr>
      <w:b/>
    </w:rPr>
  </w:style>
  <w:style w:type="paragraph" w:customStyle="1" w:styleId="UnderrubrikHuvudrubrikSubtitleMaintitle">
    <w:name w:val="Underrubrik Huvudrubrik/Subtitle Maintitle"/>
    <w:basedOn w:val="Normal"/>
    <w:autoRedefine/>
    <w:rsid w:val="00D64594"/>
    <w:pPr>
      <w:suppressAutoHyphens/>
      <w:spacing w:after="600"/>
      <w:ind w:left="1701"/>
    </w:pPr>
    <w:rPr>
      <w:sz w:val="36"/>
    </w:rPr>
  </w:style>
  <w:style w:type="paragraph" w:customStyle="1" w:styleId="FrfattareAuthor">
    <w:name w:val="Författare/Author"/>
    <w:basedOn w:val="Normal"/>
    <w:autoRedefine/>
    <w:rsid w:val="00D64594"/>
    <w:pPr>
      <w:spacing w:before="360" w:after="840"/>
      <w:ind w:left="1701"/>
    </w:pPr>
    <w:rPr>
      <w:b/>
      <w:sz w:val="28"/>
    </w:rPr>
  </w:style>
  <w:style w:type="paragraph" w:customStyle="1" w:styleId="BrdtextutanindragparagraphtextNoindentation">
    <w:name w:val="Brödtext utan indrag/paragraph text No indentation"/>
    <w:basedOn w:val="Normal"/>
    <w:autoRedefine/>
    <w:rsid w:val="00CF0D1F"/>
    <w:pPr>
      <w:jc w:val="both"/>
    </w:pPr>
  </w:style>
  <w:style w:type="paragraph" w:customStyle="1" w:styleId="BrdtextmedindragParagraphtextIndentation">
    <w:name w:val="Brödtext med indrag/Paragraph text Indentation"/>
    <w:basedOn w:val="Normal"/>
    <w:autoRedefine/>
    <w:rsid w:val="00CF0D1F"/>
    <w:pPr>
      <w:ind w:firstLine="284"/>
      <w:jc w:val="both"/>
    </w:pPr>
  </w:style>
  <w:style w:type="paragraph" w:styleId="TOC1">
    <w:name w:val="toc 1"/>
    <w:basedOn w:val="Normal"/>
    <w:next w:val="Normal"/>
    <w:autoRedefine/>
    <w:uiPriority w:val="39"/>
    <w:pPr>
      <w:tabs>
        <w:tab w:val="right" w:leader="dot" w:pos="9074"/>
      </w:tabs>
    </w:pPr>
    <w:rPr>
      <w:b/>
      <w:noProof/>
    </w:rPr>
  </w:style>
  <w:style w:type="paragraph" w:customStyle="1" w:styleId="Footnote">
    <w:name w:val="Footnote"/>
    <w:basedOn w:val="Normal"/>
    <w:autoRedefine/>
    <w:rsid w:val="00CF0D1F"/>
    <w:pPr>
      <w:tabs>
        <w:tab w:val="left" w:pos="993"/>
      </w:tabs>
      <w:spacing w:line="240" w:lineRule="exact"/>
      <w:ind w:left="270" w:hanging="270"/>
      <w:jc w:val="both"/>
    </w:pPr>
    <w:rPr>
      <w:sz w:val="18"/>
    </w:rPr>
  </w:style>
  <w:style w:type="paragraph" w:styleId="CommentText">
    <w:name w:val="annotation text"/>
    <w:basedOn w:val="Normal"/>
    <w:semiHidden/>
    <w:rPr>
      <w:sz w:val="20"/>
      <w:lang w:val="en-US"/>
    </w:rPr>
  </w:style>
  <w:style w:type="paragraph" w:styleId="Subtitle">
    <w:name w:val="Subtitle"/>
    <w:basedOn w:val="Normal"/>
    <w:qFormat/>
    <w:pPr>
      <w:spacing w:after="60"/>
      <w:jc w:val="center"/>
      <w:outlineLvl w:val="1"/>
    </w:pPr>
    <w:rPr>
      <w:rFonts w:ascii="Arial" w:hAnsi="Arial"/>
      <w:lang w:val="en-US"/>
    </w:rPr>
  </w:style>
  <w:style w:type="paragraph" w:customStyle="1" w:styleId="KllaFigureCentrerat">
    <w:name w:val="KällaFigureCentrerat"/>
    <w:aliases w:val="FigureSourceCentre"/>
    <w:basedOn w:val="Normal"/>
    <w:autoRedefine/>
    <w:rsid w:val="00CF0D1F"/>
    <w:pPr>
      <w:widowControl w:val="0"/>
      <w:tabs>
        <w:tab w:val="left" w:pos="-1843"/>
      </w:tabs>
      <w:spacing w:before="60" w:line="340" w:lineRule="exact"/>
      <w:jc w:val="center"/>
    </w:pPr>
    <w:rPr>
      <w:lang w:val="en-US"/>
    </w:rPr>
  </w:style>
  <w:style w:type="paragraph" w:styleId="Header">
    <w:name w:val="header"/>
    <w:basedOn w:val="Normal"/>
    <w:semiHidden/>
    <w:pPr>
      <w:tabs>
        <w:tab w:val="center" w:pos="4536"/>
        <w:tab w:val="right" w:pos="9072"/>
      </w:tabs>
    </w:pPr>
    <w:rPr>
      <w:sz w:val="20"/>
      <w:lang w:val="en-US"/>
    </w:rPr>
  </w:style>
  <w:style w:type="paragraph" w:styleId="ListBullet">
    <w:name w:val="List Bullet"/>
    <w:aliases w:val="PunctualList"/>
    <w:basedOn w:val="Normal"/>
    <w:autoRedefine/>
    <w:semiHidden/>
    <w:pPr>
      <w:numPr>
        <w:numId w:val="8"/>
      </w:numPr>
      <w:spacing w:before="60" w:after="60" w:line="240" w:lineRule="exact"/>
      <w:ind w:left="748" w:hanging="374"/>
    </w:pPr>
  </w:style>
  <w:style w:type="paragraph" w:styleId="TOC2">
    <w:name w:val="toc 2"/>
    <w:basedOn w:val="Normal"/>
    <w:next w:val="Normal"/>
    <w:autoRedefine/>
    <w:uiPriority w:val="39"/>
    <w:pPr>
      <w:tabs>
        <w:tab w:val="right" w:leader="dot" w:pos="9074"/>
      </w:tabs>
      <w:ind w:left="488" w:hanging="244"/>
    </w:pPr>
    <w:rPr>
      <w:noProof/>
    </w:rPr>
  </w:style>
  <w:style w:type="paragraph" w:styleId="TOC3">
    <w:name w:val="toc 3"/>
    <w:basedOn w:val="Normal"/>
    <w:next w:val="Normal"/>
    <w:autoRedefine/>
    <w:uiPriority w:val="39"/>
    <w:rsid w:val="004F0FF5"/>
    <w:pPr>
      <w:tabs>
        <w:tab w:val="right" w:pos="9072"/>
      </w:tabs>
      <w:ind w:left="828" w:hanging="414"/>
    </w:pPr>
    <w:rPr>
      <w:i/>
      <w:noProof/>
    </w:rPr>
  </w:style>
  <w:style w:type="paragraph" w:customStyle="1" w:styleId="FigurRubrikCentrerat">
    <w:name w:val="FigurRubrikCentrerat"/>
    <w:aliases w:val="FigureHeadlineCenter"/>
    <w:basedOn w:val="Figurrubrik"/>
    <w:autoRedefine/>
    <w:pPr>
      <w:jc w:val="center"/>
    </w:pPr>
  </w:style>
  <w:style w:type="paragraph" w:styleId="TOC4">
    <w:name w:val="toc 4"/>
    <w:basedOn w:val="Normal"/>
    <w:next w:val="Normal"/>
    <w:autoRedefine/>
    <w:semiHidden/>
    <w:pPr>
      <w:ind w:left="414"/>
    </w:pPr>
  </w:style>
  <w:style w:type="paragraph" w:customStyle="1" w:styleId="KllaFigur">
    <w:name w:val="KällaFigur"/>
    <w:aliases w:val="FigureSource"/>
    <w:basedOn w:val="Normal"/>
    <w:autoRedefine/>
    <w:rsid w:val="00CF0D1F"/>
    <w:pPr>
      <w:tabs>
        <w:tab w:val="left" w:pos="851"/>
      </w:tabs>
      <w:spacing w:line="280" w:lineRule="exact"/>
      <w:jc w:val="both"/>
    </w:pPr>
  </w:style>
  <w:style w:type="paragraph" w:customStyle="1" w:styleId="Figurrubrik">
    <w:name w:val="Figurrubrik"/>
    <w:aliases w:val="FigureHeadline"/>
    <w:basedOn w:val="Normal"/>
    <w:autoRedefine/>
    <w:rsid w:val="00CF0D1F"/>
    <w:pPr>
      <w:tabs>
        <w:tab w:val="left" w:pos="851"/>
      </w:tabs>
      <w:spacing w:before="240" w:after="80" w:line="280" w:lineRule="exact"/>
      <w:jc w:val="both"/>
    </w:pPr>
  </w:style>
  <w:style w:type="paragraph" w:customStyle="1" w:styleId="Citat1">
    <w:name w:val="Citat1"/>
    <w:aliases w:val="Quote"/>
    <w:basedOn w:val="Normal"/>
    <w:autoRedefine/>
    <w:rsid w:val="00E3242A"/>
    <w:pPr>
      <w:widowControl w:val="0"/>
      <w:spacing w:before="240" w:after="240" w:line="240" w:lineRule="atLeast"/>
      <w:ind w:left="562" w:right="562"/>
      <w:jc w:val="both"/>
    </w:pPr>
    <w:rPr>
      <w:sz w:val="20"/>
      <w:lang w:val="en-US"/>
    </w:rPr>
  </w:style>
  <w:style w:type="paragraph" w:styleId="Footer">
    <w:name w:val="footer"/>
    <w:basedOn w:val="Normal"/>
    <w:semiHidden/>
    <w:pPr>
      <w:tabs>
        <w:tab w:val="center" w:pos="4536"/>
        <w:tab w:val="right" w:pos="9072"/>
      </w:tabs>
    </w:pPr>
    <w:rPr>
      <w:sz w:val="20"/>
      <w:lang w:val="en-US"/>
    </w:rPr>
  </w:style>
  <w:style w:type="character" w:styleId="PageNumber">
    <w:name w:val="page number"/>
    <w:basedOn w:val="DefaultParagraphFont"/>
    <w:semiHidden/>
  </w:style>
  <w:style w:type="paragraph" w:customStyle="1" w:styleId="Referenslista">
    <w:name w:val="Referenslista"/>
    <w:aliases w:val="ReferenceList"/>
    <w:basedOn w:val="Normal"/>
    <w:autoRedefine/>
    <w:pPr>
      <w:widowControl w:val="0"/>
      <w:tabs>
        <w:tab w:val="left" w:pos="851"/>
      </w:tabs>
      <w:spacing w:line="240" w:lineRule="atLeast"/>
      <w:ind w:left="288" w:hanging="288"/>
      <w:jc w:val="both"/>
    </w:pPr>
  </w:style>
  <w:style w:type="paragraph" w:customStyle="1" w:styleId="PunktlistaPunctualList">
    <w:name w:val="Punktlista/PunctualList"/>
    <w:basedOn w:val="Normal"/>
    <w:autoRedefine/>
    <w:pPr>
      <w:numPr>
        <w:numId w:val="1"/>
      </w:numPr>
      <w:spacing w:before="60" w:after="60" w:line="240" w:lineRule="atLeast"/>
      <w:ind w:left="748" w:hanging="374"/>
      <w:jc w:val="both"/>
    </w:pPr>
    <w:rPr>
      <w:lang w:val="en-US"/>
    </w:rPr>
  </w:style>
  <w:style w:type="paragraph" w:customStyle="1" w:styleId="NumreradLista">
    <w:name w:val="NumreradLista"/>
    <w:aliases w:val="NumericList"/>
    <w:basedOn w:val="Normal"/>
    <w:autoRedefine/>
    <w:pPr>
      <w:numPr>
        <w:numId w:val="2"/>
      </w:numPr>
      <w:tabs>
        <w:tab w:val="left" w:pos="851"/>
      </w:tabs>
      <w:spacing w:before="60" w:after="60" w:line="240" w:lineRule="atLeast"/>
      <w:ind w:left="849" w:hanging="475"/>
    </w:pPr>
  </w:style>
  <w:style w:type="paragraph" w:styleId="TOC5">
    <w:name w:val="toc 5"/>
    <w:basedOn w:val="Normal"/>
    <w:next w:val="Normal"/>
    <w:autoRedefine/>
    <w:semiHidden/>
    <w:pPr>
      <w:ind w:left="400"/>
    </w:pPr>
  </w:style>
  <w:style w:type="paragraph" w:styleId="TOC6">
    <w:name w:val="toc 6"/>
    <w:basedOn w:val="Normal"/>
    <w:next w:val="Normal"/>
    <w:autoRedefine/>
    <w:semiHidden/>
    <w:pPr>
      <w:ind w:left="500"/>
    </w:pPr>
  </w:style>
  <w:style w:type="paragraph" w:styleId="TOC7">
    <w:name w:val="toc 7"/>
    <w:basedOn w:val="Normal"/>
    <w:next w:val="Normal"/>
    <w:autoRedefine/>
    <w:semiHidden/>
    <w:pPr>
      <w:ind w:left="600"/>
    </w:pPr>
  </w:style>
  <w:style w:type="paragraph" w:styleId="TOC8">
    <w:name w:val="toc 8"/>
    <w:basedOn w:val="Normal"/>
    <w:next w:val="Normal"/>
    <w:autoRedefine/>
    <w:semiHidden/>
    <w:pPr>
      <w:ind w:left="700"/>
    </w:pPr>
  </w:style>
  <w:style w:type="paragraph" w:styleId="TOC9">
    <w:name w:val="toc 9"/>
    <w:basedOn w:val="Normal"/>
    <w:next w:val="Normal"/>
    <w:autoRedefine/>
    <w:semiHidden/>
    <w:pPr>
      <w:ind w:left="800"/>
    </w:pPr>
  </w:style>
  <w:style w:type="paragraph" w:styleId="Caption">
    <w:name w:val="caption"/>
    <w:basedOn w:val="Normal"/>
    <w:next w:val="Normal"/>
    <w:qFormat/>
    <w:pPr>
      <w:spacing w:before="120" w:after="120"/>
    </w:pPr>
  </w:style>
  <w:style w:type="paragraph" w:customStyle="1" w:styleId="tutorexaminator">
    <w:name w:val="tutor/examinator"/>
    <w:basedOn w:val="Normal"/>
    <w:autoRedefine/>
    <w:qFormat/>
    <w:rsid w:val="00D64594"/>
    <w:pPr>
      <w:ind w:left="1701"/>
    </w:pPr>
    <w:rPr>
      <w:sz w:val="20"/>
    </w:rPr>
  </w:style>
  <w:style w:type="paragraph" w:customStyle="1" w:styleId="RubrikTitelsida">
    <w:name w:val="RubrikTitelsida"/>
    <w:aliases w:val="HeadTitelpage"/>
    <w:basedOn w:val="Normal"/>
    <w:autoRedefine/>
    <w:rsid w:val="00D64594"/>
    <w:pPr>
      <w:spacing w:after="240"/>
      <w:ind w:left="1701"/>
    </w:pPr>
    <w:rPr>
      <w:sz w:val="52"/>
    </w:rPr>
  </w:style>
  <w:style w:type="paragraph" w:customStyle="1" w:styleId="TextTitelsida">
    <w:name w:val="TextTitelsida"/>
    <w:aliases w:val="TextTitlepage"/>
    <w:basedOn w:val="Normal"/>
    <w:autoRedefine/>
    <w:rsid w:val="00652C75"/>
    <w:rPr>
      <w:sz w:val="28"/>
    </w:rPr>
  </w:style>
  <w:style w:type="paragraph" w:styleId="TableofFigures">
    <w:name w:val="table of figures"/>
    <w:basedOn w:val="Normal"/>
    <w:next w:val="Normal"/>
    <w:semiHidden/>
    <w:pPr>
      <w:ind w:left="480" w:hanging="480"/>
    </w:pPr>
  </w:style>
  <w:style w:type="paragraph" w:customStyle="1" w:styleId="pageheadsidhuvud">
    <w:name w:val="pagehead/sidhuvud"/>
    <w:basedOn w:val="Normal"/>
    <w:autoRedefine/>
    <w:qFormat/>
    <w:rsid w:val="00D64594"/>
    <w:pPr>
      <w:jc w:val="right"/>
    </w:pPr>
    <w:rPr>
      <w:snapToGrid/>
      <w:sz w:val="20"/>
    </w:rPr>
  </w:style>
  <w:style w:type="character" w:styleId="PlaceholderText">
    <w:name w:val="Placeholder Text"/>
    <w:basedOn w:val="DefaultParagraphFont"/>
    <w:uiPriority w:val="99"/>
    <w:semiHidden/>
    <w:rsid w:val="00F37437"/>
    <w:rPr>
      <w:color w:val="808080"/>
    </w:rPr>
  </w:style>
  <w:style w:type="paragraph" w:customStyle="1" w:styleId="Rubrik2Inledandetext">
    <w:name w:val="Rubrik 2 Inledandetext"/>
    <w:aliases w:val="Headline 2 Introtext"/>
    <w:basedOn w:val="Heading2"/>
    <w:link w:val="Rubrik2InledandetextChar"/>
    <w:autoRedefine/>
    <w:qFormat/>
    <w:rsid w:val="00BF0E46"/>
    <w:pPr>
      <w:tabs>
        <w:tab w:val="left" w:pos="851"/>
      </w:tabs>
    </w:pPr>
  </w:style>
  <w:style w:type="character" w:customStyle="1" w:styleId="Rubrik2InledandetextChar">
    <w:name w:val="Rubrik 2 Inledandetext Char"/>
    <w:aliases w:val="Headline 2 Introtext Char"/>
    <w:basedOn w:val="DefaultParagraphFont"/>
    <w:link w:val="Rubrik2Inledandetext"/>
    <w:rsid w:val="00BF0E46"/>
    <w:rPr>
      <w:rFonts w:ascii="Calibri" w:hAnsi="Calibri"/>
      <w:color w:val="000000"/>
      <w:sz w:val="28"/>
    </w:rPr>
  </w:style>
  <w:style w:type="paragraph" w:customStyle="1" w:styleId="Rubrik1Inledandetext">
    <w:name w:val="Rubrik 1 Inledandetext"/>
    <w:aliases w:val="Headline 1 Introtext"/>
    <w:basedOn w:val="Normal"/>
    <w:rsid w:val="00BF0E46"/>
    <w:pPr>
      <w:spacing w:before="120" w:after="240"/>
    </w:pPr>
    <w:rPr>
      <w:sz w:val="3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p.liu.se/" TargetMode="External"/><Relationship Id="rId18" Type="http://schemas.openxmlformats.org/officeDocument/2006/relationships/hyperlink" Target="http://www.ep.liu.se/authorinf/referenceguide.html" TargetMode="External"/><Relationship Id="rId26" Type="http://schemas.openxmlformats.org/officeDocument/2006/relationships/chart" Target="charts/chart1.xml"/><Relationship Id="rId3" Type="http://schemas.openxmlformats.org/officeDocument/2006/relationships/styles" Target="styles.xml"/><Relationship Id="rId21" Type="http://schemas.openxmlformats.org/officeDocument/2006/relationships/hyperlink" Target="http://www.press.uchicago.edu/Misc/Chicago/cmosfaq/tools.Documentation.html" TargetMode="External"/><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s://ep.liu.se/" TargetMode="External"/><Relationship Id="rId17" Type="http://schemas.openxmlformats.org/officeDocument/2006/relationships/hyperlink" Target="http://www.ep.liu.se" TargetMode="External"/><Relationship Id="rId25" Type="http://schemas.openxmlformats.org/officeDocument/2006/relationships/hyperlink" Target="http://www.ep.liu.se/copyright/"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ep.liu.se/authorinf/referenceguideswe.html" TargetMode="External"/><Relationship Id="rId20" Type="http://schemas.openxmlformats.org/officeDocument/2006/relationships/hyperlink" Target="http://www.press.uchicago.edu/Misc/Chicago/cmosfaq/tools.Documentation.html" TargetMode="External"/><Relationship Id="rId29" Type="http://schemas.openxmlformats.org/officeDocument/2006/relationships/image" Target="media/image2.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www.ep.liu.se/copyright/copyrightswe.html" TargetMode="External"/><Relationship Id="rId32" Type="http://schemas.openxmlformats.org/officeDocument/2006/relationships/hyperlink" Target="http://www.ep.liu.se/authorinf/referenceguide.html"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www.ep.liu.se/authorinf/referenceguide.html" TargetMode="External"/><Relationship Id="rId28" Type="http://schemas.openxmlformats.org/officeDocument/2006/relationships/chart" Target="charts/chart3.xml"/><Relationship Id="rId10" Type="http://schemas.openxmlformats.org/officeDocument/2006/relationships/footer" Target="footer2.xml"/><Relationship Id="rId19" Type="http://schemas.openxmlformats.org/officeDocument/2006/relationships/hyperlink" Target="http://www.ep.liu.se" TargetMode="External"/><Relationship Id="rId31" Type="http://schemas.openxmlformats.org/officeDocument/2006/relationships/hyperlink" Target="http://www.ep.liu.se/authorinf/referenceguideswe.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hyperlink" Target="http://www.ep.liu.se/authorinf/referenceguideswe.html" TargetMode="External"/><Relationship Id="rId27" Type="http://schemas.openxmlformats.org/officeDocument/2006/relationships/chart" Target="charts/chart2.xml"/><Relationship Id="rId30" Type="http://schemas.openxmlformats.org/officeDocument/2006/relationships/oleObject" Target="embeddings/oleObject1.bin"/><Relationship Id="rId35" Type="http://schemas.openxmlformats.org/officeDocument/2006/relationships/theme" Target="theme/theme1.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oulaimenejaoua/Downloads/template-student-thesis-nonumber.dotx" TargetMode="Externa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032967032967033"/>
          <c:y val="4.746835443037975E-2"/>
          <c:w val="0.7783882783882784"/>
          <c:h val="0.79746835443037978"/>
        </c:manualLayout>
      </c:layout>
      <c:barChart>
        <c:barDir val="col"/>
        <c:grouping val="clustered"/>
        <c:varyColors val="0"/>
        <c:ser>
          <c:idx val="0"/>
          <c:order val="0"/>
          <c:spPr>
            <a:solidFill>
              <a:srgbClr val="969696"/>
            </a:solidFill>
            <a:ln w="25370">
              <a:noFill/>
            </a:ln>
          </c:spPr>
          <c:invertIfNegative val="0"/>
          <c:val>
            <c:numRef>
              <c:f>Blad1!$G$69:$G$74</c:f>
              <c:numCache>
                <c:formatCode>General</c:formatCode>
                <c:ptCount val="6"/>
                <c:pt idx="0">
                  <c:v>8.8000000000000007</c:v>
                </c:pt>
                <c:pt idx="1">
                  <c:v>12</c:v>
                </c:pt>
                <c:pt idx="2">
                  <c:v>6.3</c:v>
                </c:pt>
                <c:pt idx="3">
                  <c:v>7.1</c:v>
                </c:pt>
                <c:pt idx="4">
                  <c:v>8</c:v>
                </c:pt>
                <c:pt idx="5">
                  <c:v>22.5</c:v>
                </c:pt>
              </c:numCache>
            </c:numRef>
          </c:val>
          <c:extLst>
            <c:ext xmlns:c15="http://schemas.microsoft.com/office/drawing/2012/chart" uri="{02D57815-91ED-43cb-92C2-25804820EDAC}">
              <c15:filteredSeriesTitle>
                <c15:tx>
                  <c:strRef>
                    <c:extLst>
                      <c:ext uri="{02D57815-91ED-43cb-92C2-25804820EDAC}">
                        <c15:formulaRef>
                          <c15:sqref>Blad1!$G$68</c15:sqref>
                        </c15:formulaRef>
                      </c:ext>
                    </c:extLst>
                    <c:strCache>
                      <c:ptCount val="1"/>
                      <c:pt idx="0">
                        <c:v>Mortality</c:v>
                      </c:pt>
                    </c:strCache>
                  </c:strRef>
                </c15:tx>
              </c15:filteredSeriesTitle>
            </c:ext>
            <c:ext xmlns:c15="http://schemas.microsoft.com/office/drawing/2012/chart" uri="{02D57815-91ED-43cb-92C2-25804820EDAC}">
              <c15:filteredCategoryTitle>
                <c15:cat>
                  <c:strRef>
                    <c:extLst>
                      <c:ext uri="{02D57815-91ED-43cb-92C2-25804820EDAC}">
                        <c15:formulaRef>
                          <c15:sqref>Blad1!$F$69:$F$74</c15:sqref>
                        </c15:formulaRef>
                      </c:ext>
                    </c:extLst>
                    <c:strCache>
                      <c:ptCount val="6"/>
                      <c:pt idx="0">
                        <c:v>Örebro</c:v>
                      </c:pt>
                      <c:pt idx="1">
                        <c:v>Västmanland</c:v>
                      </c:pt>
                      <c:pt idx="2">
                        <c:v>Östergötland</c:v>
                      </c:pt>
                      <c:pt idx="3">
                        <c:v>Kalmar</c:v>
                      </c:pt>
                      <c:pt idx="4">
                        <c:v>Malmöhus</c:v>
                      </c:pt>
                      <c:pt idx="5">
                        <c:v>Kopparberg</c:v>
                      </c:pt>
                    </c:strCache>
                  </c:strRef>
                </c15:cat>
              </c15:filteredCategoryTitle>
            </c:ext>
            <c:ext xmlns:c16="http://schemas.microsoft.com/office/drawing/2014/chart" uri="{C3380CC4-5D6E-409C-BE32-E72D297353CC}">
              <c16:uniqueId val="{00000000-347B-492E-B490-9EED1196C826}"/>
            </c:ext>
          </c:extLst>
        </c:ser>
        <c:dLbls>
          <c:showLegendKey val="0"/>
          <c:showVal val="0"/>
          <c:showCatName val="0"/>
          <c:showSerName val="0"/>
          <c:showPercent val="0"/>
          <c:showBubbleSize val="0"/>
        </c:dLbls>
        <c:gapWidth val="150"/>
        <c:axId val="481499960"/>
        <c:axId val="309977064"/>
      </c:barChart>
      <c:catAx>
        <c:axId val="481499960"/>
        <c:scaling>
          <c:orientation val="minMax"/>
        </c:scaling>
        <c:delete val="0"/>
        <c:axPos val="b"/>
        <c:title>
          <c:tx>
            <c:rich>
              <a:bodyPr/>
              <a:lstStyle/>
              <a:p>
                <a:pPr>
                  <a:defRPr sz="1199" b="0" i="0" u="none" strike="noStrike" baseline="0">
                    <a:solidFill>
                      <a:srgbClr val="000000"/>
                    </a:solidFill>
                    <a:latin typeface="AGaramond"/>
                    <a:ea typeface="AGaramond"/>
                    <a:cs typeface="AGaramond"/>
                  </a:defRPr>
                </a:pPr>
                <a:r>
                  <a:rPr lang="sv-SE"/>
                  <a:t>Province</a:t>
                </a:r>
              </a:p>
            </c:rich>
          </c:tx>
          <c:layout>
            <c:manualLayout>
              <c:xMode val="edge"/>
              <c:yMode val="edge"/>
              <c:x val="0.53663003663003661"/>
              <c:y val="0.90822784810126578"/>
            </c:manualLayout>
          </c:layout>
          <c:overlay val="0"/>
          <c:spPr>
            <a:noFill/>
            <a:ln w="25370">
              <a:noFill/>
            </a:ln>
          </c:spPr>
        </c:title>
        <c:numFmt formatCode="General" sourceLinked="1"/>
        <c:majorTickMark val="cross"/>
        <c:minorTickMark val="none"/>
        <c:tickLblPos val="nextTo"/>
        <c:spPr>
          <a:ln w="3171">
            <a:solidFill>
              <a:srgbClr val="000000"/>
            </a:solidFill>
            <a:prstDash val="solid"/>
          </a:ln>
        </c:spPr>
        <c:txPr>
          <a:bodyPr rot="0" vert="horz"/>
          <a:lstStyle/>
          <a:p>
            <a:pPr>
              <a:defRPr sz="999" b="0" i="0" u="none" strike="noStrike" baseline="0">
                <a:solidFill>
                  <a:srgbClr val="000000"/>
                </a:solidFill>
                <a:latin typeface="AGaramond"/>
                <a:ea typeface="AGaramond"/>
                <a:cs typeface="AGaramond"/>
              </a:defRPr>
            </a:pPr>
            <a:endParaRPr lang="en-TN"/>
          </a:p>
        </c:txPr>
        <c:crossAx val="309977064"/>
        <c:crosses val="autoZero"/>
        <c:auto val="0"/>
        <c:lblAlgn val="ctr"/>
        <c:lblOffset val="100"/>
        <c:tickLblSkip val="1"/>
        <c:tickMarkSkip val="1"/>
        <c:noMultiLvlLbl val="0"/>
      </c:catAx>
      <c:valAx>
        <c:axId val="309977064"/>
        <c:scaling>
          <c:orientation val="minMax"/>
        </c:scaling>
        <c:delete val="0"/>
        <c:axPos val="l"/>
        <c:title>
          <c:tx>
            <c:rich>
              <a:bodyPr/>
              <a:lstStyle/>
              <a:p>
                <a:pPr>
                  <a:defRPr sz="1199" b="1" i="0" u="none" strike="noStrike" baseline="0">
                    <a:solidFill>
                      <a:srgbClr val="000000"/>
                    </a:solidFill>
                    <a:latin typeface="AGaramond"/>
                    <a:ea typeface="AGaramond"/>
                    <a:cs typeface="AGaramond"/>
                  </a:defRPr>
                </a:pPr>
                <a:r>
                  <a:rPr lang="sv-SE"/>
                  <a:t>Estimated Mortality per 1000, ages 0–10</a:t>
                </a:r>
              </a:p>
            </c:rich>
          </c:tx>
          <c:layout>
            <c:manualLayout>
              <c:xMode val="edge"/>
              <c:yMode val="edge"/>
              <c:x val="2.197802197802198E-2"/>
              <c:y val="0.26265822784810128"/>
            </c:manualLayout>
          </c:layout>
          <c:overlay val="0"/>
          <c:spPr>
            <a:noFill/>
            <a:ln w="25370">
              <a:noFill/>
            </a:ln>
          </c:spPr>
        </c:title>
        <c:numFmt formatCode="General" sourceLinked="1"/>
        <c:majorTickMark val="cross"/>
        <c:minorTickMark val="none"/>
        <c:tickLblPos val="nextTo"/>
        <c:spPr>
          <a:ln w="3171">
            <a:solidFill>
              <a:srgbClr val="000000"/>
            </a:solidFill>
            <a:prstDash val="solid"/>
          </a:ln>
        </c:spPr>
        <c:txPr>
          <a:bodyPr rot="0" vert="horz"/>
          <a:lstStyle/>
          <a:p>
            <a:pPr>
              <a:defRPr sz="1199" b="0" i="0" u="none" strike="noStrike" baseline="0">
                <a:solidFill>
                  <a:srgbClr val="000000"/>
                </a:solidFill>
                <a:latin typeface="AGaramond"/>
                <a:ea typeface="AGaramond"/>
                <a:cs typeface="AGaramond"/>
              </a:defRPr>
            </a:pPr>
            <a:endParaRPr lang="en-TN"/>
          </a:p>
        </c:txPr>
        <c:crossAx val="481499960"/>
        <c:crosses val="autoZero"/>
        <c:crossBetween val="between"/>
      </c:valAx>
      <c:spPr>
        <a:solidFill>
          <a:srgbClr val="FFFFFF"/>
        </a:solidFill>
        <a:ln w="3171">
          <a:solidFill>
            <a:srgbClr val="000000"/>
          </a:solidFill>
          <a:prstDash val="solid"/>
        </a:ln>
      </c:spPr>
    </c:plotArea>
    <c:plotVisOnly val="1"/>
    <c:dispBlanksAs val="gap"/>
    <c:showDLblsOverMax val="0"/>
  </c:chart>
  <c:spPr>
    <a:noFill/>
    <a:ln w="3171">
      <a:solidFill>
        <a:srgbClr val="000000"/>
      </a:solidFill>
      <a:prstDash val="solid"/>
    </a:ln>
  </c:spPr>
  <c:txPr>
    <a:bodyPr/>
    <a:lstStyle/>
    <a:p>
      <a:pPr>
        <a:defRPr sz="999" b="0" i="0" u="none" strike="noStrike" baseline="0">
          <a:solidFill>
            <a:srgbClr val="000000"/>
          </a:solidFill>
          <a:latin typeface="Arial"/>
          <a:ea typeface="Arial"/>
          <a:cs typeface="Arial"/>
        </a:defRPr>
      </a:pPr>
      <a:endParaRPr lang="en-TN"/>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7.8494623655913975E-2"/>
          <c:y val="7.0370370370370375E-2"/>
          <c:w val="0.91182795698924735"/>
          <c:h val="0.80925925925925923"/>
        </c:manualLayout>
      </c:layout>
      <c:barChart>
        <c:barDir val="col"/>
        <c:grouping val="clustered"/>
        <c:varyColors val="0"/>
        <c:ser>
          <c:idx val="0"/>
          <c:order val="0"/>
          <c:spPr>
            <a:solidFill>
              <a:srgbClr val="0000FF"/>
            </a:solidFill>
            <a:ln w="15341">
              <a:noFill/>
            </a:ln>
          </c:spPr>
          <c:invertIfNegative val="0"/>
          <c:val>
            <c:numRef>
              <c:f>Blad1!$B$59:$D$59</c:f>
              <c:numCache>
                <c:formatCode>General</c:formatCode>
                <c:ptCount val="3"/>
                <c:pt idx="0">
                  <c:v>30.015050526768437</c:v>
                </c:pt>
                <c:pt idx="1">
                  <c:v>13.605876716703929</c:v>
                </c:pt>
                <c:pt idx="2">
                  <c:v>4.8097631012203879</c:v>
                </c:pt>
              </c:numCache>
            </c:numRef>
          </c:val>
          <c:extLst>
            <c:ext xmlns:c15="http://schemas.microsoft.com/office/drawing/2012/chart" uri="{02D57815-91ED-43cb-92C2-25804820EDAC}">
              <c15:filteredSeriesTitle>
                <c15:tx>
                  <c:strRef>
                    <c:extLst>
                      <c:ext uri="{02D57815-91ED-43cb-92C2-25804820EDAC}">
                        <c15:formulaRef>
                          <c15:sqref>Blad1!$A$59</c15:sqref>
                        </c15:formulaRef>
                      </c:ext>
                    </c:extLst>
                    <c:strCache>
                      <c:ptCount val="1"/>
                      <c:pt idx="0">
                        <c:v>Jämtland</c:v>
                      </c:pt>
                    </c:strCache>
                  </c:strRef>
                </c15:tx>
              </c15:filteredSeriesTitle>
            </c:ext>
            <c:ext xmlns:c15="http://schemas.microsoft.com/office/drawing/2012/chart" uri="{02D57815-91ED-43cb-92C2-25804820EDAC}">
              <c15:filteredCategoryTitle>
                <c15:cat>
                  <c:strRef>
                    <c:extLst>
                      <c:ext uri="{02D57815-91ED-43cb-92C2-25804820EDAC}">
                        <c15:formulaRef>
                          <c15:sqref>Blad1!$B$58:$D$58</c15:sqref>
                        </c15:formulaRef>
                      </c:ext>
                    </c:extLst>
                    <c:strCache>
                      <c:ptCount val="3"/>
                      <c:pt idx="0">
                        <c:v>Age 1-4</c:v>
                      </c:pt>
                      <c:pt idx="1">
                        <c:v>Age 5-9</c:v>
                      </c:pt>
                      <c:pt idx="2">
                        <c:v>Age 10-14</c:v>
                      </c:pt>
                    </c:strCache>
                  </c:strRef>
                </c15:cat>
              </c15:filteredCategoryTitle>
            </c:ext>
            <c:ext xmlns:c16="http://schemas.microsoft.com/office/drawing/2014/chart" uri="{C3380CC4-5D6E-409C-BE32-E72D297353CC}">
              <c16:uniqueId val="{00000000-5306-4BB9-9583-3CD8A05431C1}"/>
            </c:ext>
          </c:extLst>
        </c:ser>
        <c:ser>
          <c:idx val="1"/>
          <c:order val="1"/>
          <c:spPr>
            <a:solidFill>
              <a:srgbClr val="FFFF00"/>
            </a:solidFill>
            <a:ln w="15341">
              <a:noFill/>
            </a:ln>
          </c:spPr>
          <c:invertIfNegative val="0"/>
          <c:val>
            <c:numRef>
              <c:f>Blad1!$B$60:$D$60</c:f>
              <c:numCache>
                <c:formatCode>General</c:formatCode>
                <c:ptCount val="3"/>
                <c:pt idx="0">
                  <c:v>37.348577650741795</c:v>
                </c:pt>
                <c:pt idx="1">
                  <c:v>13.798588328859728</c:v>
                </c:pt>
                <c:pt idx="2">
                  <c:v>4.4065544729849417</c:v>
                </c:pt>
              </c:numCache>
            </c:numRef>
          </c:val>
          <c:extLst>
            <c:ext xmlns:c15="http://schemas.microsoft.com/office/drawing/2012/chart" uri="{02D57815-91ED-43cb-92C2-25804820EDAC}">
              <c15:filteredSeriesTitle>
                <c15:tx>
                  <c:strRef>
                    <c:extLst>
                      <c:ext uri="{02D57815-91ED-43cb-92C2-25804820EDAC}">
                        <c15:formulaRef>
                          <c15:sqref>Blad1!$A$60</c15:sqref>
                        </c15:formulaRef>
                      </c:ext>
                    </c:extLst>
                    <c:strCache>
                      <c:ptCount val="1"/>
                      <c:pt idx="0">
                        <c:v>Västerbotten</c:v>
                      </c:pt>
                    </c:strCache>
                  </c:strRef>
                </c15:tx>
              </c15:filteredSeriesTitle>
            </c:ext>
            <c:ext xmlns:c15="http://schemas.microsoft.com/office/drawing/2012/chart" uri="{02D57815-91ED-43cb-92C2-25804820EDAC}">
              <c15:filteredCategoryTitle>
                <c15:cat>
                  <c:strRef>
                    <c:extLst>
                      <c:ext uri="{02D57815-91ED-43cb-92C2-25804820EDAC}">
                        <c15:formulaRef>
                          <c15:sqref>Blad1!$B$58:$D$58</c15:sqref>
                        </c15:formulaRef>
                      </c:ext>
                    </c:extLst>
                    <c:strCache>
                      <c:ptCount val="3"/>
                      <c:pt idx="0">
                        <c:v>Age 1-4</c:v>
                      </c:pt>
                      <c:pt idx="1">
                        <c:v>Age 5-9</c:v>
                      </c:pt>
                      <c:pt idx="2">
                        <c:v>Age 10-14</c:v>
                      </c:pt>
                    </c:strCache>
                  </c:strRef>
                </c15:cat>
              </c15:filteredCategoryTitle>
            </c:ext>
            <c:ext xmlns:c16="http://schemas.microsoft.com/office/drawing/2014/chart" uri="{C3380CC4-5D6E-409C-BE32-E72D297353CC}">
              <c16:uniqueId val="{00000001-5306-4BB9-9583-3CD8A05431C1}"/>
            </c:ext>
          </c:extLst>
        </c:ser>
        <c:ser>
          <c:idx val="2"/>
          <c:order val="2"/>
          <c:spPr>
            <a:solidFill>
              <a:srgbClr val="69FFFF"/>
            </a:solidFill>
            <a:ln w="15341">
              <a:noFill/>
            </a:ln>
          </c:spPr>
          <c:invertIfNegative val="0"/>
          <c:val>
            <c:numRef>
              <c:f>Blad1!$B$61:$D$61</c:f>
              <c:numCache>
                <c:formatCode>General</c:formatCode>
                <c:ptCount val="3"/>
                <c:pt idx="0">
                  <c:v>58.10289389067524</c:v>
                </c:pt>
                <c:pt idx="1">
                  <c:v>22.026032823995475</c:v>
                </c:pt>
                <c:pt idx="2">
                  <c:v>9.482107806130152</c:v>
                </c:pt>
              </c:numCache>
            </c:numRef>
          </c:val>
          <c:extLst>
            <c:ext xmlns:c15="http://schemas.microsoft.com/office/drawing/2012/chart" uri="{02D57815-91ED-43cb-92C2-25804820EDAC}">
              <c15:filteredSeriesTitle>
                <c15:tx>
                  <c:strRef>
                    <c:extLst>
                      <c:ext uri="{02D57815-91ED-43cb-92C2-25804820EDAC}">
                        <c15:formulaRef>
                          <c15:sqref>Blad1!$A$61</c15:sqref>
                        </c15:formulaRef>
                      </c:ext>
                    </c:extLst>
                    <c:strCache>
                      <c:ptCount val="1"/>
                      <c:pt idx="0">
                        <c:v>Norrbotten</c:v>
                      </c:pt>
                    </c:strCache>
                  </c:strRef>
                </c15:tx>
              </c15:filteredSeriesTitle>
            </c:ext>
            <c:ext xmlns:c15="http://schemas.microsoft.com/office/drawing/2012/chart" uri="{02D57815-91ED-43cb-92C2-25804820EDAC}">
              <c15:filteredCategoryTitle>
                <c15:cat>
                  <c:strRef>
                    <c:extLst>
                      <c:ext uri="{02D57815-91ED-43cb-92C2-25804820EDAC}">
                        <c15:formulaRef>
                          <c15:sqref>Blad1!$B$58:$D$58</c15:sqref>
                        </c15:formulaRef>
                      </c:ext>
                    </c:extLst>
                    <c:strCache>
                      <c:ptCount val="3"/>
                      <c:pt idx="0">
                        <c:v>Age 1-4</c:v>
                      </c:pt>
                      <c:pt idx="1">
                        <c:v>Age 5-9</c:v>
                      </c:pt>
                      <c:pt idx="2">
                        <c:v>Age 10-14</c:v>
                      </c:pt>
                    </c:strCache>
                  </c:strRef>
                </c15:cat>
              </c15:filteredCategoryTitle>
            </c:ext>
            <c:ext xmlns:c16="http://schemas.microsoft.com/office/drawing/2014/chart" uri="{C3380CC4-5D6E-409C-BE32-E72D297353CC}">
              <c16:uniqueId val="{00000002-5306-4BB9-9583-3CD8A05431C1}"/>
            </c:ext>
          </c:extLst>
        </c:ser>
        <c:dLbls>
          <c:showLegendKey val="0"/>
          <c:showVal val="0"/>
          <c:showCatName val="0"/>
          <c:showSerName val="0"/>
          <c:showPercent val="0"/>
          <c:showBubbleSize val="0"/>
        </c:dLbls>
        <c:gapWidth val="150"/>
        <c:axId val="309977848"/>
        <c:axId val="309978240"/>
      </c:barChart>
      <c:catAx>
        <c:axId val="309977848"/>
        <c:scaling>
          <c:orientation val="minMax"/>
        </c:scaling>
        <c:delete val="0"/>
        <c:axPos val="b"/>
        <c:numFmt formatCode="General" sourceLinked="1"/>
        <c:majorTickMark val="out"/>
        <c:minorTickMark val="none"/>
        <c:tickLblPos val="nextTo"/>
        <c:spPr>
          <a:ln w="1918">
            <a:solidFill>
              <a:srgbClr val="000000"/>
            </a:solidFill>
            <a:prstDash val="solid"/>
          </a:ln>
        </c:spPr>
        <c:txPr>
          <a:bodyPr rot="0" vert="horz"/>
          <a:lstStyle/>
          <a:p>
            <a:pPr>
              <a:defRPr sz="966" b="0" i="0" u="none" strike="noStrike" baseline="0">
                <a:solidFill>
                  <a:srgbClr val="000000"/>
                </a:solidFill>
                <a:latin typeface="AGaramond"/>
                <a:ea typeface="AGaramond"/>
                <a:cs typeface="AGaramond"/>
              </a:defRPr>
            </a:pPr>
            <a:endParaRPr lang="en-TN"/>
          </a:p>
        </c:txPr>
        <c:crossAx val="309978240"/>
        <c:crosses val="autoZero"/>
        <c:auto val="0"/>
        <c:lblAlgn val="ctr"/>
        <c:lblOffset val="100"/>
        <c:tickLblSkip val="1"/>
        <c:tickMarkSkip val="1"/>
        <c:noMultiLvlLbl val="0"/>
      </c:catAx>
      <c:valAx>
        <c:axId val="309978240"/>
        <c:scaling>
          <c:orientation val="minMax"/>
        </c:scaling>
        <c:delete val="0"/>
        <c:axPos val="l"/>
        <c:majorGridlines>
          <c:spPr>
            <a:ln w="1918">
              <a:solidFill>
                <a:srgbClr val="000000"/>
              </a:solidFill>
              <a:prstDash val="solid"/>
            </a:ln>
          </c:spPr>
        </c:majorGridlines>
        <c:title>
          <c:tx>
            <c:rich>
              <a:bodyPr/>
              <a:lstStyle/>
              <a:p>
                <a:pPr>
                  <a:defRPr sz="1208" b="1" i="0" u="none" strike="noStrike" baseline="0">
                    <a:solidFill>
                      <a:srgbClr val="000000"/>
                    </a:solidFill>
                    <a:latin typeface="AGaramond"/>
                    <a:ea typeface="AGaramond"/>
                    <a:cs typeface="AGaramond"/>
                  </a:defRPr>
                </a:pPr>
                <a:r>
                  <a:rPr lang="sv-SE"/>
                  <a:t>Deaths per thousand</a:t>
                </a:r>
              </a:p>
            </c:rich>
          </c:tx>
          <c:layout>
            <c:manualLayout>
              <c:xMode val="edge"/>
              <c:yMode val="edge"/>
              <c:x val="0"/>
              <c:y val="0.26111111111111113"/>
            </c:manualLayout>
          </c:layout>
          <c:overlay val="0"/>
          <c:spPr>
            <a:noFill/>
            <a:ln w="15341">
              <a:noFill/>
            </a:ln>
          </c:spPr>
        </c:title>
        <c:numFmt formatCode="General" sourceLinked="1"/>
        <c:majorTickMark val="out"/>
        <c:minorTickMark val="none"/>
        <c:tickLblPos val="nextTo"/>
        <c:spPr>
          <a:ln w="1918">
            <a:solidFill>
              <a:srgbClr val="000000"/>
            </a:solidFill>
            <a:prstDash val="solid"/>
          </a:ln>
        </c:spPr>
        <c:txPr>
          <a:bodyPr rot="0" vert="horz"/>
          <a:lstStyle/>
          <a:p>
            <a:pPr>
              <a:defRPr sz="846" b="0" i="0" u="none" strike="noStrike" baseline="0">
                <a:solidFill>
                  <a:srgbClr val="000000"/>
                </a:solidFill>
                <a:latin typeface="AGaramond"/>
                <a:ea typeface="AGaramond"/>
                <a:cs typeface="AGaramond"/>
              </a:defRPr>
            </a:pPr>
            <a:endParaRPr lang="en-TN"/>
          </a:p>
        </c:txPr>
        <c:crossAx val="309977848"/>
        <c:crosses val="autoZero"/>
        <c:crossBetween val="between"/>
      </c:valAx>
      <c:spPr>
        <a:solidFill>
          <a:srgbClr val="FFFFFF"/>
        </a:solidFill>
        <a:ln w="7670">
          <a:solidFill>
            <a:srgbClr val="808080"/>
          </a:solidFill>
          <a:prstDash val="solid"/>
        </a:ln>
      </c:spPr>
    </c:plotArea>
    <c:legend>
      <c:legendPos val="r"/>
      <c:layout>
        <c:manualLayout>
          <c:xMode val="edge"/>
          <c:yMode val="edge"/>
          <c:x val="0.6333333333333333"/>
          <c:y val="7.9629629629629634E-2"/>
          <c:w val="0.22365591397849463"/>
          <c:h val="0.17222222222222222"/>
        </c:manualLayout>
      </c:layout>
      <c:overlay val="0"/>
      <c:spPr>
        <a:solidFill>
          <a:srgbClr val="FFFFFF"/>
        </a:solidFill>
        <a:ln w="1918">
          <a:solidFill>
            <a:srgbClr val="000000"/>
          </a:solidFill>
          <a:prstDash val="solid"/>
        </a:ln>
      </c:spPr>
      <c:txPr>
        <a:bodyPr/>
        <a:lstStyle/>
        <a:p>
          <a:pPr>
            <a:defRPr sz="888" b="0" i="0" u="none" strike="noStrike" baseline="0">
              <a:solidFill>
                <a:srgbClr val="000000"/>
              </a:solidFill>
              <a:latin typeface="AGaramond"/>
              <a:ea typeface="AGaramond"/>
              <a:cs typeface="AGaramond"/>
            </a:defRPr>
          </a:pPr>
          <a:endParaRPr lang="en-TN"/>
        </a:p>
      </c:txPr>
    </c:legend>
    <c:plotVisOnly val="1"/>
    <c:dispBlanksAs val="gap"/>
    <c:showDLblsOverMax val="0"/>
  </c:chart>
  <c:spPr>
    <a:noFill/>
    <a:ln w="1918">
      <a:solidFill>
        <a:srgbClr val="000000"/>
      </a:solidFill>
      <a:prstDash val="solid"/>
    </a:ln>
  </c:spPr>
  <c:txPr>
    <a:bodyPr/>
    <a:lstStyle/>
    <a:p>
      <a:pPr>
        <a:defRPr sz="604" b="0" i="0" u="none" strike="noStrike" baseline="0">
          <a:solidFill>
            <a:srgbClr val="000000"/>
          </a:solidFill>
          <a:latin typeface="Arial"/>
          <a:ea typeface="Arial"/>
          <a:cs typeface="Arial"/>
        </a:defRPr>
      </a:pPr>
      <a:endParaRPr lang="en-TN"/>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7.7281298725631969E-2"/>
          <c:y val="1.576963232306608E-2"/>
          <c:w val="0.86608863198458574"/>
          <c:h val="0.79490616621983912"/>
        </c:manualLayout>
      </c:layout>
      <c:lineChart>
        <c:grouping val="standard"/>
        <c:varyColors val="0"/>
        <c:ser>
          <c:idx val="0"/>
          <c:order val="0"/>
          <c:spPr>
            <a:ln w="6858">
              <a:solidFill>
                <a:srgbClr val="000000"/>
              </a:solidFill>
              <a:prstDash val="solid"/>
            </a:ln>
          </c:spPr>
          <c:marker>
            <c:symbol val="none"/>
          </c:marker>
          <c:val>
            <c:numRef>
              <c:f>Blad1!$H$3:$H$12</c:f>
              <c:numCache>
                <c:formatCode>0.00</c:formatCode>
                <c:ptCount val="10"/>
                <c:pt idx="0">
                  <c:v>25.93</c:v>
                </c:pt>
                <c:pt idx="1">
                  <c:v>25.255000000000003</c:v>
                </c:pt>
                <c:pt idx="2">
                  <c:v>26.625</c:v>
                </c:pt>
                <c:pt idx="3">
                  <c:v>29.704999999999998</c:v>
                </c:pt>
                <c:pt idx="4">
                  <c:v>28.604999999999997</c:v>
                </c:pt>
                <c:pt idx="5">
                  <c:v>24.18</c:v>
                </c:pt>
                <c:pt idx="6">
                  <c:v>19.98</c:v>
                </c:pt>
                <c:pt idx="7">
                  <c:v>14.904999999999999</c:v>
                </c:pt>
                <c:pt idx="8">
                  <c:v>11.065000000000001</c:v>
                </c:pt>
                <c:pt idx="9">
                  <c:v>6.25</c:v>
                </c:pt>
              </c:numCache>
            </c:numRef>
          </c:val>
          <c:smooth val="0"/>
          <c:extLst>
            <c:ext xmlns:c15="http://schemas.microsoft.com/office/drawing/2012/chart" uri="{02D57815-91ED-43cb-92C2-25804820EDAC}">
              <c15:filteredSeriesTitle>
                <c15:tx>
                  <c:strRef>
                    <c:extLst>
                      <c:ext uri="{02D57815-91ED-43cb-92C2-25804820EDAC}">
                        <c15:formulaRef>
                          <c15:sqref>Blad1!$H$2</c15:sqref>
                        </c15:formulaRef>
                      </c:ext>
                    </c:extLst>
                    <c:strCache>
                      <c:ptCount val="1"/>
                      <c:pt idx="0">
                        <c:v>1-4 years</c:v>
                      </c:pt>
                    </c:strCache>
                  </c:strRef>
                </c15:tx>
              </c15:filteredSeriesTitle>
            </c:ext>
            <c:ext xmlns:c15="http://schemas.microsoft.com/office/drawing/2012/chart" uri="{02D57815-91ED-43cb-92C2-25804820EDAC}">
              <c15:filteredCategoryTitle>
                <c15:cat>
                  <c:strRef>
                    <c:extLst>
                      <c:ext uri="{02D57815-91ED-43cb-92C2-25804820EDAC}">
                        <c15:formulaRef>
                          <c15:sqref>Blad1!$G$3:$G$12</c15:sqref>
                        </c15:formulaRef>
                      </c:ext>
                    </c:extLst>
                    <c:strCache>
                      <c:ptCount val="10"/>
                      <c:pt idx="0">
                        <c:v>1821/1830</c:v>
                      </c:pt>
                      <c:pt idx="1">
                        <c:v>1831/1840</c:v>
                      </c:pt>
                      <c:pt idx="2">
                        <c:v>1841/1850</c:v>
                      </c:pt>
                      <c:pt idx="3">
                        <c:v>1851/1860</c:v>
                      </c:pt>
                      <c:pt idx="4">
                        <c:v>1861/1870</c:v>
                      </c:pt>
                      <c:pt idx="5">
                        <c:v>1871/1880</c:v>
                      </c:pt>
                      <c:pt idx="6">
                        <c:v>1881/1890</c:v>
                      </c:pt>
                      <c:pt idx="7">
                        <c:v>1891/1900</c:v>
                      </c:pt>
                      <c:pt idx="8">
                        <c:v>1901/1910</c:v>
                      </c:pt>
                      <c:pt idx="9">
                        <c:v>1911/1920</c:v>
                      </c:pt>
                    </c:strCache>
                  </c:strRef>
                </c15:cat>
              </c15:filteredCategoryTitle>
            </c:ext>
            <c:ext xmlns:c16="http://schemas.microsoft.com/office/drawing/2014/chart" uri="{C3380CC4-5D6E-409C-BE32-E72D297353CC}">
              <c16:uniqueId val="{00000000-2825-4250-96C3-C6833D047B62}"/>
            </c:ext>
          </c:extLst>
        </c:ser>
        <c:ser>
          <c:idx val="1"/>
          <c:order val="1"/>
          <c:spPr>
            <a:ln w="6858">
              <a:solidFill>
                <a:srgbClr val="000000"/>
              </a:solidFill>
              <a:prstDash val="solid"/>
            </a:ln>
          </c:spPr>
          <c:marker>
            <c:symbol val="plus"/>
            <c:size val="3"/>
            <c:spPr>
              <a:solidFill>
                <a:srgbClr val="000000"/>
              </a:solidFill>
              <a:ln>
                <a:solidFill>
                  <a:srgbClr val="000000"/>
                </a:solidFill>
                <a:prstDash val="solid"/>
              </a:ln>
            </c:spPr>
          </c:marker>
          <c:val>
            <c:numRef>
              <c:f>Blad1!$I$3:$I$12</c:f>
              <c:numCache>
                <c:formatCode>0.00</c:formatCode>
                <c:ptCount val="10"/>
                <c:pt idx="0">
                  <c:v>7.58</c:v>
                </c:pt>
                <c:pt idx="1">
                  <c:v>7.51</c:v>
                </c:pt>
                <c:pt idx="2">
                  <c:v>7.81</c:v>
                </c:pt>
                <c:pt idx="3">
                  <c:v>10.93</c:v>
                </c:pt>
                <c:pt idx="4">
                  <c:v>9.11</c:v>
                </c:pt>
                <c:pt idx="5">
                  <c:v>8.49</c:v>
                </c:pt>
                <c:pt idx="6">
                  <c:v>7.74</c:v>
                </c:pt>
                <c:pt idx="7">
                  <c:v>5.95</c:v>
                </c:pt>
                <c:pt idx="8">
                  <c:v>4.0599999999999996</c:v>
                </c:pt>
                <c:pt idx="9">
                  <c:v>3.52</c:v>
                </c:pt>
              </c:numCache>
            </c:numRef>
          </c:val>
          <c:smooth val="0"/>
          <c:extLst>
            <c:ext xmlns:c15="http://schemas.microsoft.com/office/drawing/2012/chart" uri="{02D57815-91ED-43cb-92C2-25804820EDAC}">
              <c15:filteredSeriesTitle>
                <c15:tx>
                  <c:strRef>
                    <c:extLst>
                      <c:ext uri="{02D57815-91ED-43cb-92C2-25804820EDAC}">
                        <c15:formulaRef>
                          <c15:sqref>Blad1!$I$2</c15:sqref>
                        </c15:formulaRef>
                      </c:ext>
                    </c:extLst>
                    <c:strCache>
                      <c:ptCount val="1"/>
                      <c:pt idx="0">
                        <c:v>5-9 years </c:v>
                      </c:pt>
                    </c:strCache>
                  </c:strRef>
                </c15:tx>
              </c15:filteredSeriesTitle>
            </c:ext>
            <c:ext xmlns:c15="http://schemas.microsoft.com/office/drawing/2012/chart" uri="{02D57815-91ED-43cb-92C2-25804820EDAC}">
              <c15:filteredCategoryTitle>
                <c15:cat>
                  <c:strRef>
                    <c:extLst>
                      <c:ext uri="{02D57815-91ED-43cb-92C2-25804820EDAC}">
                        <c15:formulaRef>
                          <c15:sqref>Blad1!$G$3:$G$12</c15:sqref>
                        </c15:formulaRef>
                      </c:ext>
                    </c:extLst>
                    <c:strCache>
                      <c:ptCount val="10"/>
                      <c:pt idx="0">
                        <c:v>1821/1830</c:v>
                      </c:pt>
                      <c:pt idx="1">
                        <c:v>1831/1840</c:v>
                      </c:pt>
                      <c:pt idx="2">
                        <c:v>1841/1850</c:v>
                      </c:pt>
                      <c:pt idx="3">
                        <c:v>1851/1860</c:v>
                      </c:pt>
                      <c:pt idx="4">
                        <c:v>1861/1870</c:v>
                      </c:pt>
                      <c:pt idx="5">
                        <c:v>1871/1880</c:v>
                      </c:pt>
                      <c:pt idx="6">
                        <c:v>1881/1890</c:v>
                      </c:pt>
                      <c:pt idx="7">
                        <c:v>1891/1900</c:v>
                      </c:pt>
                      <c:pt idx="8">
                        <c:v>1901/1910</c:v>
                      </c:pt>
                      <c:pt idx="9">
                        <c:v>1911/1920</c:v>
                      </c:pt>
                    </c:strCache>
                  </c:strRef>
                </c15:cat>
              </c15:filteredCategoryTitle>
            </c:ext>
            <c:ext xmlns:c16="http://schemas.microsoft.com/office/drawing/2014/chart" uri="{C3380CC4-5D6E-409C-BE32-E72D297353CC}">
              <c16:uniqueId val="{00000001-2825-4250-96C3-C6833D047B62}"/>
            </c:ext>
          </c:extLst>
        </c:ser>
        <c:ser>
          <c:idx val="2"/>
          <c:order val="2"/>
          <c:spPr>
            <a:ln w="6858">
              <a:solidFill>
                <a:srgbClr val="000000"/>
              </a:solidFill>
              <a:prstDash val="solid"/>
            </a:ln>
          </c:spPr>
          <c:marker>
            <c:symbol val="triangle"/>
            <c:size val="3"/>
            <c:spPr>
              <a:solidFill>
                <a:srgbClr val="000000"/>
              </a:solidFill>
              <a:ln>
                <a:solidFill>
                  <a:srgbClr val="000000"/>
                </a:solidFill>
                <a:prstDash val="solid"/>
              </a:ln>
            </c:spPr>
          </c:marker>
          <c:val>
            <c:numRef>
              <c:f>Blad1!$J$3:$J$12</c:f>
              <c:numCache>
                <c:formatCode>0.00</c:formatCode>
                <c:ptCount val="10"/>
                <c:pt idx="0">
                  <c:v>4.5</c:v>
                </c:pt>
                <c:pt idx="1">
                  <c:v>4.66</c:v>
                </c:pt>
                <c:pt idx="2">
                  <c:v>4.41</c:v>
                </c:pt>
                <c:pt idx="3">
                  <c:v>5.51</c:v>
                </c:pt>
                <c:pt idx="4">
                  <c:v>4.3600000000000003</c:v>
                </c:pt>
                <c:pt idx="5">
                  <c:v>4.18</c:v>
                </c:pt>
                <c:pt idx="6">
                  <c:v>4.03</c:v>
                </c:pt>
                <c:pt idx="7">
                  <c:v>3.61</c:v>
                </c:pt>
                <c:pt idx="8">
                  <c:v>3.16</c:v>
                </c:pt>
                <c:pt idx="9">
                  <c:v>2.92</c:v>
                </c:pt>
              </c:numCache>
            </c:numRef>
          </c:val>
          <c:smooth val="0"/>
          <c:extLst>
            <c:ext xmlns:c15="http://schemas.microsoft.com/office/drawing/2012/chart" uri="{02D57815-91ED-43cb-92C2-25804820EDAC}">
              <c15:filteredSeriesTitle>
                <c15:tx>
                  <c:strRef>
                    <c:extLst>
                      <c:ext uri="{02D57815-91ED-43cb-92C2-25804820EDAC}">
                        <c15:formulaRef>
                          <c15:sqref>Blad1!$J$2</c15:sqref>
                        </c15:formulaRef>
                      </c:ext>
                    </c:extLst>
                    <c:strCache>
                      <c:ptCount val="1"/>
                      <c:pt idx="0">
                        <c:v>10-14 years</c:v>
                      </c:pt>
                    </c:strCache>
                  </c:strRef>
                </c15:tx>
              </c15:filteredSeriesTitle>
            </c:ext>
            <c:ext xmlns:c15="http://schemas.microsoft.com/office/drawing/2012/chart" uri="{02D57815-91ED-43cb-92C2-25804820EDAC}">
              <c15:filteredCategoryTitle>
                <c15:cat>
                  <c:strRef>
                    <c:extLst>
                      <c:ext uri="{02D57815-91ED-43cb-92C2-25804820EDAC}">
                        <c15:formulaRef>
                          <c15:sqref>Blad1!$G$3:$G$12</c15:sqref>
                        </c15:formulaRef>
                      </c:ext>
                    </c:extLst>
                    <c:strCache>
                      <c:ptCount val="10"/>
                      <c:pt idx="0">
                        <c:v>1821/1830</c:v>
                      </c:pt>
                      <c:pt idx="1">
                        <c:v>1831/1840</c:v>
                      </c:pt>
                      <c:pt idx="2">
                        <c:v>1841/1850</c:v>
                      </c:pt>
                      <c:pt idx="3">
                        <c:v>1851/1860</c:v>
                      </c:pt>
                      <c:pt idx="4">
                        <c:v>1861/1870</c:v>
                      </c:pt>
                      <c:pt idx="5">
                        <c:v>1871/1880</c:v>
                      </c:pt>
                      <c:pt idx="6">
                        <c:v>1881/1890</c:v>
                      </c:pt>
                      <c:pt idx="7">
                        <c:v>1891/1900</c:v>
                      </c:pt>
                      <c:pt idx="8">
                        <c:v>1901/1910</c:v>
                      </c:pt>
                      <c:pt idx="9">
                        <c:v>1911/1920</c:v>
                      </c:pt>
                    </c:strCache>
                  </c:strRef>
                </c15:cat>
              </c15:filteredCategoryTitle>
            </c:ext>
            <c:ext xmlns:c16="http://schemas.microsoft.com/office/drawing/2014/chart" uri="{C3380CC4-5D6E-409C-BE32-E72D297353CC}">
              <c16:uniqueId val="{00000002-2825-4250-96C3-C6833D047B62}"/>
            </c:ext>
          </c:extLst>
        </c:ser>
        <c:dLbls>
          <c:showLegendKey val="0"/>
          <c:showVal val="0"/>
          <c:showCatName val="0"/>
          <c:showSerName val="0"/>
          <c:showPercent val="0"/>
          <c:showBubbleSize val="0"/>
        </c:dLbls>
        <c:smooth val="0"/>
        <c:axId val="301725376"/>
        <c:axId val="301725768"/>
      </c:lineChart>
      <c:catAx>
        <c:axId val="301725376"/>
        <c:scaling>
          <c:orientation val="minMax"/>
        </c:scaling>
        <c:delete val="0"/>
        <c:axPos val="b"/>
        <c:numFmt formatCode="General" sourceLinked="1"/>
        <c:majorTickMark val="out"/>
        <c:minorTickMark val="none"/>
        <c:tickLblPos val="nextTo"/>
        <c:spPr>
          <a:ln w="1715">
            <a:solidFill>
              <a:srgbClr val="000000"/>
            </a:solidFill>
            <a:prstDash val="solid"/>
          </a:ln>
        </c:spPr>
        <c:txPr>
          <a:bodyPr rot="2700000" vert="horz"/>
          <a:lstStyle/>
          <a:p>
            <a:pPr>
              <a:defRPr sz="851" b="0" i="0" u="none" strike="noStrike" baseline="0">
                <a:solidFill>
                  <a:srgbClr val="000000"/>
                </a:solidFill>
                <a:latin typeface="AGaramond"/>
                <a:ea typeface="AGaramond"/>
                <a:cs typeface="AGaramond"/>
              </a:defRPr>
            </a:pPr>
            <a:endParaRPr lang="en-TN"/>
          </a:p>
        </c:txPr>
        <c:crossAx val="301725768"/>
        <c:crosses val="autoZero"/>
        <c:auto val="1"/>
        <c:lblAlgn val="ctr"/>
        <c:lblOffset val="100"/>
        <c:tickLblSkip val="1"/>
        <c:tickMarkSkip val="1"/>
        <c:noMultiLvlLbl val="0"/>
      </c:catAx>
      <c:valAx>
        <c:axId val="301725768"/>
        <c:scaling>
          <c:orientation val="minMax"/>
        </c:scaling>
        <c:delete val="0"/>
        <c:axPos val="l"/>
        <c:majorGridlines>
          <c:spPr>
            <a:ln w="1715">
              <a:solidFill>
                <a:srgbClr val="000000"/>
              </a:solidFill>
              <a:prstDash val="solid"/>
            </a:ln>
          </c:spPr>
        </c:majorGridlines>
        <c:title>
          <c:tx>
            <c:rich>
              <a:bodyPr/>
              <a:lstStyle/>
              <a:p>
                <a:pPr>
                  <a:defRPr sz="1175" b="1" i="0" u="none" strike="noStrike" baseline="0">
                    <a:solidFill>
                      <a:srgbClr val="000000"/>
                    </a:solidFill>
                    <a:latin typeface="AGaramond"/>
                    <a:ea typeface="AGaramond"/>
                    <a:cs typeface="AGaramond"/>
                  </a:defRPr>
                </a:pPr>
                <a:r>
                  <a:rPr lang="sv-SE"/>
                  <a:t>Deaths per thousand</a:t>
                </a:r>
              </a:p>
            </c:rich>
          </c:tx>
          <c:layout>
            <c:manualLayout>
              <c:xMode val="edge"/>
              <c:yMode val="edge"/>
              <c:x val="0"/>
              <c:y val="0.28686327077747992"/>
            </c:manualLayout>
          </c:layout>
          <c:overlay val="0"/>
          <c:spPr>
            <a:noFill/>
            <a:ln w="13716">
              <a:noFill/>
            </a:ln>
          </c:spPr>
        </c:title>
        <c:numFmt formatCode="General" sourceLinked="0"/>
        <c:majorTickMark val="out"/>
        <c:minorTickMark val="none"/>
        <c:tickLblPos val="nextTo"/>
        <c:spPr>
          <a:ln w="1715">
            <a:solidFill>
              <a:srgbClr val="000000"/>
            </a:solidFill>
            <a:prstDash val="solid"/>
          </a:ln>
        </c:spPr>
        <c:txPr>
          <a:bodyPr rot="0" vert="horz"/>
          <a:lstStyle/>
          <a:p>
            <a:pPr>
              <a:defRPr sz="851" b="0" i="0" u="none" strike="noStrike" baseline="0">
                <a:solidFill>
                  <a:srgbClr val="000000"/>
                </a:solidFill>
                <a:latin typeface="AGaramond"/>
                <a:ea typeface="AGaramond"/>
                <a:cs typeface="AGaramond"/>
              </a:defRPr>
            </a:pPr>
            <a:endParaRPr lang="en-TN"/>
          </a:p>
        </c:txPr>
        <c:crossAx val="301725376"/>
        <c:crosses val="autoZero"/>
        <c:crossBetween val="between"/>
      </c:valAx>
      <c:spPr>
        <a:solidFill>
          <a:srgbClr val="FFFFFF"/>
        </a:solidFill>
        <a:ln w="6858">
          <a:solidFill>
            <a:srgbClr val="808080"/>
          </a:solidFill>
          <a:prstDash val="solid"/>
        </a:ln>
      </c:spPr>
    </c:plotArea>
    <c:legend>
      <c:legendPos val="r"/>
      <c:layout>
        <c:manualLayout>
          <c:xMode val="edge"/>
          <c:yMode val="edge"/>
          <c:x val="0.60500963391136797"/>
          <c:y val="9.2493297587131373E-2"/>
          <c:w val="0.16666666666666666"/>
          <c:h val="0.1581769436997319"/>
        </c:manualLayout>
      </c:layout>
      <c:overlay val="0"/>
      <c:spPr>
        <a:solidFill>
          <a:srgbClr val="FFFFFF"/>
        </a:solidFill>
        <a:ln w="1715">
          <a:solidFill>
            <a:srgbClr val="000000"/>
          </a:solidFill>
          <a:prstDash val="solid"/>
        </a:ln>
      </c:spPr>
      <c:txPr>
        <a:bodyPr/>
        <a:lstStyle/>
        <a:p>
          <a:pPr>
            <a:defRPr sz="994" b="0" i="0" u="none" strike="noStrike" baseline="0">
              <a:solidFill>
                <a:srgbClr val="000000"/>
              </a:solidFill>
              <a:latin typeface="AGaramond"/>
              <a:ea typeface="AGaramond"/>
              <a:cs typeface="AGaramond"/>
            </a:defRPr>
          </a:pPr>
          <a:endParaRPr lang="en-TN"/>
        </a:p>
      </c:txPr>
    </c:legend>
    <c:plotVisOnly val="1"/>
    <c:dispBlanksAs val="gap"/>
    <c:showDLblsOverMax val="0"/>
  </c:chart>
  <c:spPr>
    <a:noFill/>
    <a:ln w="1715">
      <a:solidFill>
        <a:srgbClr val="000000"/>
      </a:solidFill>
      <a:prstDash val="solid"/>
    </a:ln>
  </c:spPr>
  <c:txPr>
    <a:bodyPr/>
    <a:lstStyle/>
    <a:p>
      <a:pPr>
        <a:defRPr sz="581" b="0" i="0" u="none" strike="noStrike" baseline="0">
          <a:solidFill>
            <a:srgbClr val="000000"/>
          </a:solidFill>
          <a:latin typeface="Arial"/>
          <a:ea typeface="Arial"/>
          <a:cs typeface="Arial"/>
        </a:defRPr>
      </a:pPr>
      <a:endParaRPr lang="en-TN"/>
    </a:p>
  </c:txPr>
  <c:externalData r:id="rId1">
    <c:autoUpdate val="0"/>
  </c:externalData>
</c:chartSpace>
</file>

<file path=word/drawings/drawing1.xml><?xml version="1.0" encoding="utf-8"?>
<c:userShapes xmlns:c="http://schemas.openxmlformats.org/drawingml/2006/chart">
  <cdr:relSizeAnchor xmlns:cdr="http://schemas.openxmlformats.org/drawingml/2006/chartDrawing">
    <cdr:from>
      <cdr:x>0.0215</cdr:x>
      <cdr:y>0.0135</cdr:y>
    </cdr:from>
    <cdr:to>
      <cdr:x>0.02225</cdr:x>
      <cdr:y>0.014</cdr:y>
    </cdr:to>
    <cdr:sp macro="" textlink="">
      <cdr:nvSpPr>
        <cdr:cNvPr id="2049" name="Text Box 1"/>
        <cdr:cNvSpPr txBox="1">
          <a:spLocks xmlns:a="http://schemas.openxmlformats.org/drawingml/2006/main" noChangeArrowheads="1"/>
        </cdr:cNvSpPr>
      </cdr:nvSpPr>
      <cdr:spPr bwMode="auto">
        <a:xfrm xmlns:a="http://schemas.openxmlformats.org/drawingml/2006/main">
          <a:off x="111814" y="40634"/>
          <a:ext cx="3900" cy="1505"/>
        </a:xfrm>
        <a:prstGeom xmlns:a="http://schemas.openxmlformats.org/drawingml/2006/main" prst="rect">
          <a:avLst/>
        </a:prstGeom>
        <a:noFill xmlns:a="http://schemas.openxmlformats.org/drawingml/2006/main"/>
        <a:ln xmlns:a="http://schemas.openxmlformats.org/drawingml/2006/main">
          <a:noFill/>
        </a:ln>
        <a:effectLst xmlns:a="http://schemas.openxmlformats.org/drawingml/2006/main"/>
        <a:extLst xmlns:a="http://schemas.openxmlformats.org/drawingml/2006/main">
          <a:ext uri="{909E8E84-426E-40DD-AFC4-6F175D3DCCD1}">
            <a14:hiddenFill xmlns:a14="http://schemas.microsoft.com/office/drawing/2010/main">
              <a:solidFill>
                <a:srgbClr xmlns:mc="http://schemas.openxmlformats.org/markup-compatibility/2006" val="000000" mc:Ignorable="a14" a14:legacySpreadsheetColorIndex="64"/>
              </a:solidFill>
            </a14:hiddenFill>
          </a:ext>
          <a:ext uri="{91240B29-F687-4F45-9708-019B960494DF}">
            <a14:hiddenLine xmlns:a14="http://schemas.microsoft.com/office/drawing/2010/main" w="1">
              <a:solidFill>
                <a:srgbClr xmlns:mc="http://schemas.openxmlformats.org/markup-compatibility/2006" val="FFFFFF" mc:Ignorable="a14" a14:legacySpreadsheetColorIndex="65"/>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cdr:spPr>
      <cdr:txBody>
        <a:bodyPr xmlns:a="http://schemas.openxmlformats.org/drawingml/2006/main" vertOverflow="clip" wrap="square" lIns="18288" tIns="18288" rIns="18288" bIns="18288" anchor="ctr" upright="1"/>
        <a:lstStyle xmlns:a="http://schemas.openxmlformats.org/drawingml/2006/main"/>
        <a:p xmlns:a="http://schemas.openxmlformats.org/drawingml/2006/main">
          <a:pPr algn="ctr" rtl="0">
            <a:defRPr sz="1000"/>
          </a:pPr>
          <a:r>
            <a:rPr lang="sv-SE" sz="525" b="0" i="0" u="none" strike="noStrike" baseline="0">
              <a:solidFill>
                <a:srgbClr val="000000"/>
              </a:solidFill>
              <a:latin typeface="Arial"/>
              <a:cs typeface="Arial"/>
            </a:rPr>
            <a:t> </a:t>
          </a:r>
        </a:p>
      </cdr:txBody>
    </cdr:sp>
  </cdr:relSizeAnchor>
</c:userShape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3DA138E72593748A917F42A6E323895"/>
        <w:category>
          <w:name w:val="General"/>
          <w:gallery w:val="placeholder"/>
        </w:category>
        <w:types>
          <w:type w:val="bbPlcHdr"/>
        </w:types>
        <w:behaviors>
          <w:behavior w:val="content"/>
        </w:behaviors>
        <w:guid w:val="{8E2166F7-BFA4-BD49-BC31-44B9B4714BE2}"/>
      </w:docPartPr>
      <w:docPartBody>
        <w:p w:rsidR="00000000" w:rsidRDefault="002D14DC">
          <w:pPr>
            <w:pStyle w:val="23DA138E72593748A917F42A6E323895"/>
          </w:pPr>
          <w:r>
            <w:rPr>
              <w:rStyle w:val="PlaceholderText"/>
            </w:rPr>
            <w:t>Titel/Title</w:t>
          </w:r>
        </w:p>
      </w:docPartBody>
    </w:docPart>
    <w:docPart>
      <w:docPartPr>
        <w:name w:val="CAED78C0D73A7F48A9147F77072A1324"/>
        <w:category>
          <w:name w:val="General"/>
          <w:gallery w:val="placeholder"/>
        </w:category>
        <w:types>
          <w:type w:val="bbPlcHdr"/>
        </w:types>
        <w:behaviors>
          <w:behavior w:val="content"/>
        </w:behaviors>
        <w:guid w:val="{435C2FE2-FD65-4B46-8BA4-48F6B4F26CEA}"/>
      </w:docPartPr>
      <w:docPartBody>
        <w:p w:rsidR="00000000" w:rsidRDefault="002D14DC">
          <w:pPr>
            <w:pStyle w:val="CAED78C0D73A7F48A9147F77072A1324"/>
          </w:pPr>
          <w:r w:rsidRPr="00B25E87">
            <w:rPr>
              <w:rStyle w:val="PlaceholderText"/>
            </w:rPr>
            <w:t>Undertitel</w:t>
          </w:r>
          <w:r>
            <w:rPr>
              <w:rStyle w:val="PlaceholderText"/>
            </w:rPr>
            <w:t xml:space="preserve"> (om det finns)</w:t>
          </w:r>
          <w:r w:rsidRPr="00B25E87">
            <w:rPr>
              <w:rStyle w:val="PlaceholderText"/>
            </w:rPr>
            <w:t xml:space="preserve"> /</w:t>
          </w:r>
          <w:r>
            <w:rPr>
              <w:rStyle w:val="PlaceholderText"/>
            </w:rPr>
            <w:t xml:space="preserve"> </w:t>
          </w:r>
          <w:r w:rsidRPr="00B25E87">
            <w:rPr>
              <w:rStyle w:val="PlaceholderText"/>
            </w:rPr>
            <w:t>Subtitle</w:t>
          </w:r>
          <w:r>
            <w:rPr>
              <w:rStyle w:val="PlaceholderText"/>
            </w:rPr>
            <w:t xml:space="preserve"> (if present)</w:t>
          </w:r>
        </w:p>
      </w:docPartBody>
    </w:docPart>
    <w:docPart>
      <w:docPartPr>
        <w:name w:val="856E88F84203554C9EF72E9DCCB84D80"/>
        <w:category>
          <w:name w:val="General"/>
          <w:gallery w:val="placeholder"/>
        </w:category>
        <w:types>
          <w:type w:val="bbPlcHdr"/>
        </w:types>
        <w:behaviors>
          <w:behavior w:val="content"/>
        </w:behaviors>
        <w:guid w:val="{C6136CC8-B675-2E4D-8A73-16A8F43B5FD9}"/>
      </w:docPartPr>
      <w:docPartBody>
        <w:p w:rsidR="00000000" w:rsidRDefault="002D14DC">
          <w:pPr>
            <w:pStyle w:val="856E88F84203554C9EF72E9DCCB84D80"/>
          </w:pPr>
          <w:r w:rsidRPr="00B25E87">
            <w:rPr>
              <w:rStyle w:val="PlaceholderText"/>
            </w:rPr>
            <w:t>Författarens namn/Author’s name</w:t>
          </w:r>
        </w:p>
      </w:docPartBody>
    </w:docPart>
    <w:docPart>
      <w:docPartPr>
        <w:name w:val="66723354FB571241A045E3C5F7E98FD8"/>
        <w:category>
          <w:name w:val="General"/>
          <w:gallery w:val="placeholder"/>
        </w:category>
        <w:types>
          <w:type w:val="bbPlcHdr"/>
        </w:types>
        <w:behaviors>
          <w:behavior w:val="content"/>
        </w:behaviors>
        <w:guid w:val="{7B6C7EAB-D9DF-CA47-9DCF-36CF70870AD3}"/>
      </w:docPartPr>
      <w:docPartBody>
        <w:p w:rsidR="00000000" w:rsidRDefault="002D14DC">
          <w:pPr>
            <w:pStyle w:val="66723354FB571241A045E3C5F7E98FD8"/>
          </w:pPr>
          <w:r>
            <w:rPr>
              <w:rStyle w:val="PlaceholderText"/>
            </w:rPr>
            <w:t>Medf</w:t>
          </w:r>
          <w:r w:rsidRPr="00B25E87">
            <w:rPr>
              <w:rStyle w:val="PlaceholderText"/>
            </w:rPr>
            <w:t>örfattarens namn/</w:t>
          </w:r>
          <w:r>
            <w:rPr>
              <w:rStyle w:val="PlaceholderText"/>
            </w:rPr>
            <w:t>Co-</w:t>
          </w:r>
          <w:r w:rsidRPr="00B25E87">
            <w:rPr>
              <w:rStyle w:val="PlaceholderText"/>
            </w:rPr>
            <w:t>Author’s name</w:t>
          </w:r>
        </w:p>
      </w:docPartBody>
    </w:docPart>
    <w:docPart>
      <w:docPartPr>
        <w:name w:val="4173E0A7D091F14886CBC8C459A2B973"/>
        <w:category>
          <w:name w:val="General"/>
          <w:gallery w:val="placeholder"/>
        </w:category>
        <w:types>
          <w:type w:val="bbPlcHdr"/>
        </w:types>
        <w:behaviors>
          <w:behavior w:val="content"/>
        </w:behaviors>
        <w:guid w:val="{C9D5E9D4-5073-4745-9662-4E8496821F7D}"/>
      </w:docPartPr>
      <w:docPartBody>
        <w:p w:rsidR="00000000" w:rsidRDefault="002D14DC">
          <w:pPr>
            <w:pStyle w:val="4173E0A7D091F14886CBC8C459A2B973"/>
          </w:pPr>
          <w:r w:rsidRPr="00015C78">
            <w:rPr>
              <w:rStyle w:val="PlaceholderText"/>
              <w:lang w:val="en-GB"/>
            </w:rPr>
            <w:t>Handledare/Tutor, Name</w:t>
          </w:r>
        </w:p>
      </w:docPartBody>
    </w:docPart>
    <w:docPart>
      <w:docPartPr>
        <w:name w:val="47FA12AF4EA0BF4CB82EE714B6E03F28"/>
        <w:category>
          <w:name w:val="General"/>
          <w:gallery w:val="placeholder"/>
        </w:category>
        <w:types>
          <w:type w:val="bbPlcHdr"/>
        </w:types>
        <w:behaviors>
          <w:behavior w:val="content"/>
        </w:behaviors>
        <w:guid w:val="{E3D69AF2-44B0-7A4A-8603-0094CC2C0118}"/>
      </w:docPartPr>
      <w:docPartBody>
        <w:p w:rsidR="00000000" w:rsidRDefault="002D14DC">
          <w:pPr>
            <w:pStyle w:val="47FA12AF4EA0BF4CB82EE714B6E03F28"/>
          </w:pPr>
          <w:r w:rsidRPr="00015C78">
            <w:rPr>
              <w:rStyle w:val="PlaceholderText"/>
              <w:lang w:val="en-GB"/>
            </w:rPr>
            <w:t>Examinator Name</w:t>
          </w:r>
        </w:p>
      </w:docPartBody>
    </w:docPart>
    <w:docPart>
      <w:docPartPr>
        <w:name w:val="0CC2C975B26B4042BB549882C5B3BBE5"/>
        <w:category>
          <w:name w:val="General"/>
          <w:gallery w:val="placeholder"/>
        </w:category>
        <w:types>
          <w:type w:val="bbPlcHdr"/>
        </w:types>
        <w:behaviors>
          <w:behavior w:val="content"/>
        </w:behaviors>
        <w:guid w:val="{3067FCAE-2BF0-DF40-8F4D-9B344B3B8016}"/>
      </w:docPartPr>
      <w:docPartBody>
        <w:p w:rsidR="00000000" w:rsidRDefault="002D14DC">
          <w:pPr>
            <w:pStyle w:val="0CC2C975B26B4042BB549882C5B3BBE5"/>
          </w:pPr>
          <w:r>
            <w:rPr>
              <w:rStyle w:val="PlaceholderText"/>
            </w:rPr>
            <w:t>År/Year</w:t>
          </w:r>
        </w:p>
      </w:docPartBody>
    </w:docPart>
    <w:docPart>
      <w:docPartPr>
        <w:name w:val="0876CDCE2FEC3D448417198996DACBBA"/>
        <w:category>
          <w:name w:val="General"/>
          <w:gallery w:val="placeholder"/>
        </w:category>
        <w:types>
          <w:type w:val="bbPlcHdr"/>
        </w:types>
        <w:behaviors>
          <w:behavior w:val="content"/>
        </w:behaviors>
        <w:guid w:val="{433BB93C-C05F-8144-B66C-660F2877299C}"/>
      </w:docPartPr>
      <w:docPartBody>
        <w:p w:rsidR="00000000" w:rsidRDefault="002D14DC">
          <w:pPr>
            <w:pStyle w:val="0876CDCE2FEC3D448417198996DACBBA"/>
          </w:pPr>
          <w:r>
            <w:rPr>
              <w:rStyle w:val="PlaceholderText"/>
            </w:rPr>
            <w:t>Författar(ens/nas) namn / Author(s) name</w:t>
          </w:r>
        </w:p>
      </w:docPartBody>
    </w:docPart>
    <w:docPart>
      <w:docPartPr>
        <w:name w:val="4C401483D30E154385F38B2530C4B524"/>
        <w:category>
          <w:name w:val="General"/>
          <w:gallery w:val="placeholder"/>
        </w:category>
        <w:types>
          <w:type w:val="bbPlcHdr"/>
        </w:types>
        <w:behaviors>
          <w:behavior w:val="content"/>
        </w:behaviors>
        <w:guid w:val="{BFCE89F2-7C03-5A45-8560-9B308D736CA5}"/>
      </w:docPartPr>
      <w:docPartBody>
        <w:p w:rsidR="00000000" w:rsidRDefault="002D14DC">
          <w:pPr>
            <w:pStyle w:val="4C401483D30E154385F38B2530C4B524"/>
          </w:pPr>
          <w:r>
            <w:rPr>
              <w:rStyle w:val="PlaceholderText"/>
              <w:rFonts w:cstheme="minorHAnsi"/>
              <w:lang w:val="en-GB"/>
            </w:rPr>
            <w:t>Välj licens/C</w:t>
          </w:r>
          <w:r w:rsidRPr="00015C78">
            <w:rPr>
              <w:rStyle w:val="PlaceholderText"/>
              <w:rFonts w:cstheme="minorHAnsi"/>
              <w:lang w:val="en-GB"/>
            </w:rPr>
            <w:t>hoose licence.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T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T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3DA138E72593748A917F42A6E323895">
    <w:name w:val="23DA138E72593748A917F42A6E323895"/>
  </w:style>
  <w:style w:type="paragraph" w:customStyle="1" w:styleId="CAED78C0D73A7F48A9147F77072A1324">
    <w:name w:val="CAED78C0D73A7F48A9147F77072A1324"/>
  </w:style>
  <w:style w:type="paragraph" w:customStyle="1" w:styleId="856E88F84203554C9EF72E9DCCB84D80">
    <w:name w:val="856E88F84203554C9EF72E9DCCB84D80"/>
  </w:style>
  <w:style w:type="paragraph" w:customStyle="1" w:styleId="66723354FB571241A045E3C5F7E98FD8">
    <w:name w:val="66723354FB571241A045E3C5F7E98FD8"/>
  </w:style>
  <w:style w:type="paragraph" w:customStyle="1" w:styleId="4173E0A7D091F14886CBC8C459A2B973">
    <w:name w:val="4173E0A7D091F14886CBC8C459A2B973"/>
  </w:style>
  <w:style w:type="paragraph" w:customStyle="1" w:styleId="47FA12AF4EA0BF4CB82EE714B6E03F28">
    <w:name w:val="47FA12AF4EA0BF4CB82EE714B6E03F28"/>
  </w:style>
  <w:style w:type="paragraph" w:customStyle="1" w:styleId="0CC2C975B26B4042BB549882C5B3BBE5">
    <w:name w:val="0CC2C975B26B4042BB549882C5B3BBE5"/>
  </w:style>
  <w:style w:type="paragraph" w:customStyle="1" w:styleId="0876CDCE2FEC3D448417198996DACBBA">
    <w:name w:val="0876CDCE2FEC3D448417198996DACBBA"/>
  </w:style>
  <w:style w:type="paragraph" w:customStyle="1" w:styleId="4C401483D30E154385F38B2530C4B524">
    <w:name w:val="4C401483D30E154385F38B2530C4B5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3B841D-5819-4055-BCEE-2287C4E5E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template-student-thesis-nonumber.dotx</Template>
  <TotalTime>0</TotalTime>
  <Pages>22</Pages>
  <Words>4319</Words>
  <Characters>25476</Characters>
  <Application>Microsoft Office Word</Application>
  <DocSecurity>0</DocSecurity>
  <Lines>212</Lines>
  <Paragraphs>59</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29736</CharactersWithSpaces>
  <SharedDoc>false</SharedDoc>
  <HLinks>
    <vt:vector size="84" baseType="variant">
      <vt:variant>
        <vt:i4>8192035</vt:i4>
      </vt:variant>
      <vt:variant>
        <vt:i4>162</vt:i4>
      </vt:variant>
      <vt:variant>
        <vt:i4>0</vt:i4>
      </vt:variant>
      <vt:variant>
        <vt:i4>5</vt:i4>
      </vt:variant>
      <vt:variant>
        <vt:lpwstr>http://www.ep.liu.se/authorinf/referenceguide.html</vt:lpwstr>
      </vt:variant>
      <vt:variant>
        <vt:lpwstr/>
      </vt:variant>
      <vt:variant>
        <vt:i4>5767179</vt:i4>
      </vt:variant>
      <vt:variant>
        <vt:i4>159</vt:i4>
      </vt:variant>
      <vt:variant>
        <vt:i4>0</vt:i4>
      </vt:variant>
      <vt:variant>
        <vt:i4>5</vt:i4>
      </vt:variant>
      <vt:variant>
        <vt:lpwstr>http://www.ep.liu.se/authorinf/referenceguideswe.html</vt:lpwstr>
      </vt:variant>
      <vt:variant>
        <vt:lpwstr/>
      </vt:variant>
      <vt:variant>
        <vt:i4>3145842</vt:i4>
      </vt:variant>
      <vt:variant>
        <vt:i4>156</vt:i4>
      </vt:variant>
      <vt:variant>
        <vt:i4>0</vt:i4>
      </vt:variant>
      <vt:variant>
        <vt:i4>5</vt:i4>
      </vt:variant>
      <vt:variant>
        <vt:lpwstr>http://www.ep.liu.se/copyright/</vt:lpwstr>
      </vt:variant>
      <vt:variant>
        <vt:lpwstr/>
      </vt:variant>
      <vt:variant>
        <vt:i4>196697</vt:i4>
      </vt:variant>
      <vt:variant>
        <vt:i4>153</vt:i4>
      </vt:variant>
      <vt:variant>
        <vt:i4>0</vt:i4>
      </vt:variant>
      <vt:variant>
        <vt:i4>5</vt:i4>
      </vt:variant>
      <vt:variant>
        <vt:lpwstr>http://www.ep.liu.se/copyright/copyrightswe.html</vt:lpwstr>
      </vt:variant>
      <vt:variant>
        <vt:lpwstr/>
      </vt:variant>
      <vt:variant>
        <vt:i4>8192035</vt:i4>
      </vt:variant>
      <vt:variant>
        <vt:i4>150</vt:i4>
      </vt:variant>
      <vt:variant>
        <vt:i4>0</vt:i4>
      </vt:variant>
      <vt:variant>
        <vt:i4>5</vt:i4>
      </vt:variant>
      <vt:variant>
        <vt:lpwstr>http://www.ep.liu.se/authorinf/referenceguide.html</vt:lpwstr>
      </vt:variant>
      <vt:variant>
        <vt:lpwstr/>
      </vt:variant>
      <vt:variant>
        <vt:i4>5767179</vt:i4>
      </vt:variant>
      <vt:variant>
        <vt:i4>147</vt:i4>
      </vt:variant>
      <vt:variant>
        <vt:i4>0</vt:i4>
      </vt:variant>
      <vt:variant>
        <vt:i4>5</vt:i4>
      </vt:variant>
      <vt:variant>
        <vt:lpwstr>http://www.ep.liu.se/authorinf/referenceguideswe.html</vt:lpwstr>
      </vt:variant>
      <vt:variant>
        <vt:lpwstr/>
      </vt:variant>
      <vt:variant>
        <vt:i4>2818094</vt:i4>
      </vt:variant>
      <vt:variant>
        <vt:i4>144</vt:i4>
      </vt:variant>
      <vt:variant>
        <vt:i4>0</vt:i4>
      </vt:variant>
      <vt:variant>
        <vt:i4>5</vt:i4>
      </vt:variant>
      <vt:variant>
        <vt:lpwstr>http://www.press.uchicago.edu/Misc/Chicago/cmosfaq/tools.Documentation.html</vt:lpwstr>
      </vt:variant>
      <vt:variant>
        <vt:lpwstr/>
      </vt:variant>
      <vt:variant>
        <vt:i4>2818094</vt:i4>
      </vt:variant>
      <vt:variant>
        <vt:i4>141</vt:i4>
      </vt:variant>
      <vt:variant>
        <vt:i4>0</vt:i4>
      </vt:variant>
      <vt:variant>
        <vt:i4>5</vt:i4>
      </vt:variant>
      <vt:variant>
        <vt:lpwstr>http://www.press.uchicago.edu/Misc/Chicago/cmosfaq/tools.Documentation.html</vt:lpwstr>
      </vt:variant>
      <vt:variant>
        <vt:lpwstr/>
      </vt:variant>
      <vt:variant>
        <vt:i4>4325450</vt:i4>
      </vt:variant>
      <vt:variant>
        <vt:i4>138</vt:i4>
      </vt:variant>
      <vt:variant>
        <vt:i4>0</vt:i4>
      </vt:variant>
      <vt:variant>
        <vt:i4>5</vt:i4>
      </vt:variant>
      <vt:variant>
        <vt:lpwstr>http://www.ep.liu.se/</vt:lpwstr>
      </vt:variant>
      <vt:variant>
        <vt:lpwstr/>
      </vt:variant>
      <vt:variant>
        <vt:i4>8192035</vt:i4>
      </vt:variant>
      <vt:variant>
        <vt:i4>135</vt:i4>
      </vt:variant>
      <vt:variant>
        <vt:i4>0</vt:i4>
      </vt:variant>
      <vt:variant>
        <vt:i4>5</vt:i4>
      </vt:variant>
      <vt:variant>
        <vt:lpwstr>http://www.ep.liu.se/authorinf/referenceguide.html</vt:lpwstr>
      </vt:variant>
      <vt:variant>
        <vt:lpwstr/>
      </vt:variant>
      <vt:variant>
        <vt:i4>4325450</vt:i4>
      </vt:variant>
      <vt:variant>
        <vt:i4>132</vt:i4>
      </vt:variant>
      <vt:variant>
        <vt:i4>0</vt:i4>
      </vt:variant>
      <vt:variant>
        <vt:i4>5</vt:i4>
      </vt:variant>
      <vt:variant>
        <vt:lpwstr>http://www.ep.liu.se/</vt:lpwstr>
      </vt:variant>
      <vt:variant>
        <vt:lpwstr/>
      </vt:variant>
      <vt:variant>
        <vt:i4>5767179</vt:i4>
      </vt:variant>
      <vt:variant>
        <vt:i4>129</vt:i4>
      </vt:variant>
      <vt:variant>
        <vt:i4>0</vt:i4>
      </vt:variant>
      <vt:variant>
        <vt:i4>5</vt:i4>
      </vt:variant>
      <vt:variant>
        <vt:lpwstr>http://www.ep.liu.se/authorinf/referenceguideswe.html</vt:lpwstr>
      </vt:variant>
      <vt:variant>
        <vt:lpwstr/>
      </vt:variant>
      <vt:variant>
        <vt:i4>4325450</vt:i4>
      </vt:variant>
      <vt:variant>
        <vt:i4>3</vt:i4>
      </vt:variant>
      <vt:variant>
        <vt:i4>0</vt:i4>
      </vt:variant>
      <vt:variant>
        <vt:i4>5</vt:i4>
      </vt:variant>
      <vt:variant>
        <vt:lpwstr>http://www.ep.liu.se/</vt:lpwstr>
      </vt:variant>
      <vt:variant>
        <vt:lpwstr/>
      </vt:variant>
      <vt:variant>
        <vt:i4>4325450</vt:i4>
      </vt:variant>
      <vt:variant>
        <vt:i4>0</vt:i4>
      </vt:variant>
      <vt:variant>
        <vt:i4>0</vt:i4>
      </vt:variant>
      <vt:variant>
        <vt:i4>5</vt:i4>
      </vt:variant>
      <vt:variant>
        <vt:lpwstr>http://www.ep.liu.se/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2025-01-28T15:16:00Z</dcterms:created>
  <dcterms:modified xsi:type="dcterms:W3CDTF">2025-01-30T00:41:00Z</dcterms:modified>
</cp:coreProperties>
</file>